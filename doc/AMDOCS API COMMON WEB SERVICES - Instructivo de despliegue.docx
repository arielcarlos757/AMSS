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6375DE" w14:textId="77777777" w:rsidR="00CB5FA1" w:rsidRDefault="00CB5FA1" w:rsidP="00960117">
      <w:pPr>
        <w:ind w:left="720" w:hanging="720"/>
      </w:pPr>
    </w:p>
    <w:p w14:paraId="59AD8D81" w14:textId="77777777" w:rsidR="00265E9E" w:rsidRDefault="00265E9E" w:rsidP="00265E9E"/>
    <w:p w14:paraId="721A6F1E" w14:textId="77777777" w:rsidR="00CB5FA1" w:rsidRDefault="00CB5FA1" w:rsidP="00265E9E"/>
    <w:p w14:paraId="7B25C942" w14:textId="77777777" w:rsidR="00CB5FA1" w:rsidRDefault="00CB5FA1" w:rsidP="00265E9E"/>
    <w:p w14:paraId="73A6D073" w14:textId="77777777" w:rsidR="00265E9E" w:rsidRDefault="00265E9E" w:rsidP="00265E9E"/>
    <w:p w14:paraId="6197C622" w14:textId="77777777" w:rsidR="000C5C0A" w:rsidRDefault="000C5C0A" w:rsidP="00265E9E"/>
    <w:p w14:paraId="1698F805" w14:textId="77777777" w:rsidR="002A5F67" w:rsidRDefault="00D30467" w:rsidP="00A7540A">
      <w:pPr>
        <w:jc w:val="center"/>
        <w:rPr>
          <w:b/>
          <w:sz w:val="48"/>
          <w:szCs w:val="48"/>
          <w:lang w:val="es-ES_tradnl"/>
        </w:rPr>
      </w:pPr>
      <w:r>
        <w:rPr>
          <w:b/>
          <w:sz w:val="48"/>
          <w:szCs w:val="48"/>
          <w:lang w:val="es-ES_tradnl"/>
        </w:rPr>
        <w:t>Instructivo de Despliegue</w:t>
      </w:r>
    </w:p>
    <w:p w14:paraId="056FA05A" w14:textId="49CCB212" w:rsidR="00F11391" w:rsidRPr="00E00E58" w:rsidRDefault="000544B5" w:rsidP="00F11391">
      <w:pPr>
        <w:pStyle w:val="Subttulo"/>
        <w:rPr>
          <w:lang w:val="es-AR"/>
        </w:rPr>
      </w:pPr>
      <w:r w:rsidRPr="00E00E58">
        <w:rPr>
          <w:lang w:val="es-AR"/>
        </w:rPr>
        <w:t>AMDOCS API COMMON WEB SERVICES</w:t>
      </w:r>
      <w:r w:rsidR="00794C47" w:rsidRPr="00E00E58">
        <w:rPr>
          <w:lang w:val="es-AR"/>
        </w:rPr>
        <w:t>/ AMDOCS API COMMON EJB</w:t>
      </w:r>
    </w:p>
    <w:p w14:paraId="26674994" w14:textId="77777777" w:rsidR="000C5C0A" w:rsidRDefault="00C614CC" w:rsidP="007E1A4E">
      <w:pPr>
        <w:pStyle w:val="Subttulo"/>
      </w:pPr>
      <w:r>
        <w:t xml:space="preserve">Tema: </w:t>
      </w:r>
      <w:r w:rsidR="00367F94">
        <w:softHyphen/>
      </w:r>
      <w:r w:rsidR="00367F94">
        <w:softHyphen/>
      </w:r>
      <w:r w:rsidR="00367F94">
        <w:softHyphen/>
      </w:r>
      <w:r w:rsidR="007E1A4E" w:rsidRPr="007E1A4E">
        <w:t xml:space="preserve"> </w:t>
      </w:r>
      <w:r w:rsidR="007E1A4E">
        <w:t>Instructivo de Despliegue</w:t>
      </w:r>
    </w:p>
    <w:p w14:paraId="637E8509" w14:textId="5F19E4BF" w:rsidR="008F147A" w:rsidRPr="008F147A" w:rsidRDefault="008F147A" w:rsidP="008F147A">
      <w:pPr>
        <w:jc w:val="center"/>
        <w:rPr>
          <w:rFonts w:eastAsiaTheme="majorEastAsia" w:cstheme="majorBidi"/>
          <w:i/>
          <w:iCs/>
          <w:color w:val="FF0000"/>
          <w:spacing w:val="15"/>
          <w:sz w:val="30"/>
          <w:szCs w:val="24"/>
          <w:lang w:val="es-ES_tradnl"/>
        </w:rPr>
      </w:pPr>
      <w:r w:rsidRPr="00D05333">
        <w:rPr>
          <w:rFonts w:eastAsiaTheme="majorEastAsia" w:cstheme="majorBidi"/>
          <w:i/>
          <w:iCs/>
          <w:color w:val="FF0000"/>
          <w:spacing w:val="15"/>
          <w:sz w:val="30"/>
          <w:szCs w:val="24"/>
          <w:lang w:val="es-ES_tradnl"/>
        </w:rPr>
        <w:t xml:space="preserve">Versión </w:t>
      </w:r>
      <w:r w:rsidR="000544B5">
        <w:rPr>
          <w:rFonts w:eastAsiaTheme="majorEastAsia" w:cstheme="majorBidi"/>
          <w:i/>
          <w:iCs/>
          <w:color w:val="FF0000"/>
          <w:spacing w:val="15"/>
          <w:sz w:val="30"/>
          <w:szCs w:val="24"/>
          <w:lang w:val="es-ES_tradnl"/>
        </w:rPr>
        <w:t>1</w:t>
      </w:r>
      <w:r w:rsidR="00C50499" w:rsidRPr="00D05333">
        <w:rPr>
          <w:rFonts w:eastAsiaTheme="majorEastAsia" w:cstheme="majorBidi"/>
          <w:i/>
          <w:iCs/>
          <w:color w:val="FF0000"/>
          <w:spacing w:val="15"/>
          <w:sz w:val="30"/>
          <w:szCs w:val="24"/>
          <w:lang w:val="es-ES_tradnl"/>
        </w:rPr>
        <w:t>.0</w:t>
      </w:r>
    </w:p>
    <w:p w14:paraId="07C2950C" w14:textId="43026AF5" w:rsidR="00FE3345" w:rsidRPr="00FE3345" w:rsidRDefault="0042390F" w:rsidP="00FE3345">
      <w:pPr>
        <w:pStyle w:val="Subttulo"/>
      </w:pPr>
      <w:r>
        <w:t xml:space="preserve">Fecha: </w:t>
      </w:r>
      <w:r w:rsidR="00273D4A">
        <w:t>08</w:t>
      </w:r>
      <w:r w:rsidR="006213E2">
        <w:t>-</w:t>
      </w:r>
      <w:r w:rsidR="00273D4A">
        <w:t>08</w:t>
      </w:r>
      <w:r w:rsidR="008252BA">
        <w:t>-</w:t>
      </w:r>
      <w:r w:rsidR="006213E2">
        <w:t>2017</w:t>
      </w:r>
    </w:p>
    <w:p w14:paraId="4EDC9A9E" w14:textId="77777777" w:rsidR="001F2628" w:rsidRPr="001F2628" w:rsidRDefault="001F2628" w:rsidP="001F2628">
      <w:pPr>
        <w:rPr>
          <w:lang w:val="es-ES_tradnl"/>
        </w:rPr>
      </w:pPr>
    </w:p>
    <w:p w14:paraId="00246E27" w14:textId="77777777" w:rsidR="004C623A" w:rsidRPr="000C5C0A" w:rsidRDefault="004C623A" w:rsidP="000C5C0A">
      <w:pPr>
        <w:jc w:val="center"/>
        <w:rPr>
          <w:sz w:val="36"/>
          <w:szCs w:val="36"/>
          <w:lang w:val="es-ES_tradnl"/>
        </w:rPr>
      </w:pPr>
    </w:p>
    <w:p w14:paraId="10A27DFA" w14:textId="77777777" w:rsidR="00CB5FA1" w:rsidRPr="00CC6215" w:rsidRDefault="00CB5FA1" w:rsidP="00B668D3">
      <w:pPr>
        <w:jc w:val="center"/>
        <w:rPr>
          <w:sz w:val="20"/>
          <w:szCs w:val="20"/>
          <w:lang w:val="es-ES_tradnl"/>
        </w:rPr>
      </w:pPr>
    </w:p>
    <w:p w14:paraId="44C78EF4" w14:textId="77777777" w:rsidR="00CB5FA1" w:rsidRDefault="00CB5FA1" w:rsidP="00CB5FA1">
      <w:pPr>
        <w:rPr>
          <w:lang w:val="es-ES_tradnl"/>
        </w:rPr>
      </w:pPr>
    </w:p>
    <w:p w14:paraId="36C3F227" w14:textId="77777777" w:rsidR="00CB5FA1" w:rsidRDefault="00CB5FA1" w:rsidP="00CB5FA1">
      <w:pPr>
        <w:rPr>
          <w:lang w:val="es-ES_tradnl"/>
        </w:rPr>
      </w:pPr>
    </w:p>
    <w:p w14:paraId="162D811C" w14:textId="77777777" w:rsidR="00CB5FA1" w:rsidRPr="00CC6215" w:rsidRDefault="00CB5FA1" w:rsidP="00FE3345">
      <w:pPr>
        <w:pStyle w:val="Subttulo"/>
      </w:pPr>
    </w:p>
    <w:p w14:paraId="6ABED8D3" w14:textId="77777777" w:rsidR="00CB5FA1" w:rsidRDefault="00CB5FA1" w:rsidP="00CB5FA1">
      <w:pPr>
        <w:rPr>
          <w:lang w:val="es-ES_tradnl"/>
        </w:rPr>
      </w:pPr>
    </w:p>
    <w:p w14:paraId="369105B2" w14:textId="77777777" w:rsidR="00CB5FA1" w:rsidRDefault="00CB5FA1" w:rsidP="00CB5FA1">
      <w:pPr>
        <w:rPr>
          <w:lang w:val="es-ES_tradnl"/>
        </w:rPr>
      </w:pPr>
    </w:p>
    <w:p w14:paraId="74945ED8" w14:textId="77777777" w:rsidR="00CB5FA1" w:rsidRDefault="00CB5FA1" w:rsidP="00CB5FA1">
      <w:pPr>
        <w:rPr>
          <w:lang w:val="es-ES_tradnl"/>
        </w:rPr>
      </w:pPr>
    </w:p>
    <w:p w14:paraId="7B0774DC" w14:textId="77777777" w:rsidR="00CB5FA1" w:rsidRDefault="00CB5FA1" w:rsidP="00CB5FA1">
      <w:pPr>
        <w:rPr>
          <w:lang w:val="es-ES_tradnl"/>
        </w:rPr>
      </w:pPr>
    </w:p>
    <w:p w14:paraId="681B0771" w14:textId="77777777" w:rsidR="00CB5FA1" w:rsidRDefault="00CB5FA1" w:rsidP="00CB5FA1">
      <w:pPr>
        <w:rPr>
          <w:lang w:val="es-ES_tradnl"/>
        </w:rPr>
      </w:pPr>
    </w:p>
    <w:p w14:paraId="6FF96D10" w14:textId="77777777" w:rsidR="00CB5FA1" w:rsidRDefault="00CB5FA1" w:rsidP="00CB5FA1">
      <w:pPr>
        <w:rPr>
          <w:lang w:val="es-ES_tradnl"/>
        </w:rPr>
      </w:pPr>
    </w:p>
    <w:p w14:paraId="4ED9F80C" w14:textId="77777777" w:rsidR="00F10859" w:rsidRDefault="00F10859" w:rsidP="00F10859">
      <w:pPr>
        <w:rPr>
          <w:lang w:val="es-ES_tradnl"/>
        </w:rPr>
      </w:pPr>
    </w:p>
    <w:sdt>
      <w:sdtPr>
        <w:rPr>
          <w:rFonts w:ascii="Candara" w:eastAsiaTheme="minorEastAsia" w:hAnsi="Candara" w:cstheme="minorBidi"/>
          <w:b w:val="0"/>
          <w:bCs w:val="0"/>
          <w:color w:val="3A3A3A" w:themeColor="text1" w:themeTint="D9"/>
          <w:sz w:val="24"/>
          <w:szCs w:val="22"/>
          <w:lang w:val="en-US"/>
        </w:rPr>
        <w:id w:val="165291708"/>
        <w:docPartObj>
          <w:docPartGallery w:val="Table of Contents"/>
          <w:docPartUnique/>
        </w:docPartObj>
      </w:sdtPr>
      <w:sdtEndPr/>
      <w:sdtContent>
        <w:p w14:paraId="1B0DBA4E" w14:textId="77777777" w:rsidR="00730F2B" w:rsidRDefault="00730F2B">
          <w:pPr>
            <w:pStyle w:val="TtuloTDC"/>
            <w:rPr>
              <w:rStyle w:val="Ttulo1Car"/>
            </w:rPr>
          </w:pPr>
          <w:r w:rsidRPr="00730F2B">
            <w:rPr>
              <w:rStyle w:val="Ttulo1Car"/>
            </w:rPr>
            <w:t>Contenido</w:t>
          </w:r>
        </w:p>
        <w:p w14:paraId="78B102EC" w14:textId="77777777" w:rsidR="00730F2B" w:rsidRPr="00730F2B" w:rsidRDefault="00730F2B" w:rsidP="00730F2B">
          <w:pPr>
            <w:rPr>
              <w:lang w:val="es-ES"/>
            </w:rPr>
          </w:pPr>
        </w:p>
        <w:p w14:paraId="71ACF732" w14:textId="02DDDAAA" w:rsidR="004E325F" w:rsidRDefault="00EA53ED">
          <w:pPr>
            <w:pStyle w:val="TDC2"/>
            <w:tabs>
              <w:tab w:val="left" w:pos="660"/>
              <w:tab w:val="right" w:leader="dot" w:pos="9323"/>
            </w:tabs>
            <w:rPr>
              <w:rFonts w:asciiTheme="minorHAnsi" w:hAnsiTheme="minorHAnsi"/>
              <w:noProof/>
              <w:color w:val="auto"/>
              <w:sz w:val="22"/>
              <w:lang w:val="es-AR" w:eastAsia="es-AR"/>
            </w:rPr>
          </w:pPr>
          <w:r>
            <w:rPr>
              <w:lang w:val="es-ES"/>
            </w:rPr>
            <w:fldChar w:fldCharType="begin"/>
          </w:r>
          <w:r w:rsidR="00730F2B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93494769" w:history="1">
            <w:r w:rsidR="004E325F" w:rsidRPr="00E47718">
              <w:rPr>
                <w:rStyle w:val="Hipervnculo"/>
                <w:noProof/>
              </w:rPr>
              <w:t>1.</w:t>
            </w:r>
            <w:r w:rsidR="004E325F">
              <w:rPr>
                <w:rFonts w:asciiTheme="minorHAnsi" w:hAnsiTheme="minorHAnsi"/>
                <w:noProof/>
                <w:color w:val="auto"/>
                <w:sz w:val="22"/>
                <w:lang w:val="es-AR" w:eastAsia="es-AR"/>
              </w:rPr>
              <w:tab/>
            </w:r>
            <w:r w:rsidR="004E325F" w:rsidRPr="00E47718">
              <w:rPr>
                <w:rStyle w:val="Hipervnculo"/>
                <w:noProof/>
              </w:rPr>
              <w:t>Introducción</w:t>
            </w:r>
            <w:r w:rsidR="004E325F">
              <w:rPr>
                <w:noProof/>
                <w:webHidden/>
              </w:rPr>
              <w:tab/>
            </w:r>
            <w:r w:rsidR="004E325F">
              <w:rPr>
                <w:noProof/>
                <w:webHidden/>
              </w:rPr>
              <w:fldChar w:fldCharType="begin"/>
            </w:r>
            <w:r w:rsidR="004E325F">
              <w:rPr>
                <w:noProof/>
                <w:webHidden/>
              </w:rPr>
              <w:instrText xml:space="preserve"> PAGEREF _Toc493494769 \h </w:instrText>
            </w:r>
            <w:r w:rsidR="004E325F">
              <w:rPr>
                <w:noProof/>
                <w:webHidden/>
              </w:rPr>
            </w:r>
            <w:r w:rsidR="004E325F">
              <w:rPr>
                <w:noProof/>
                <w:webHidden/>
              </w:rPr>
              <w:fldChar w:fldCharType="separate"/>
            </w:r>
            <w:r w:rsidR="004E325F">
              <w:rPr>
                <w:noProof/>
                <w:webHidden/>
              </w:rPr>
              <w:t>- 3 -</w:t>
            </w:r>
            <w:r w:rsidR="004E325F">
              <w:rPr>
                <w:noProof/>
                <w:webHidden/>
              </w:rPr>
              <w:fldChar w:fldCharType="end"/>
            </w:r>
          </w:hyperlink>
        </w:p>
        <w:p w14:paraId="13942D28" w14:textId="7A0EDA9A" w:rsidR="004E325F" w:rsidRDefault="00A216D3">
          <w:pPr>
            <w:pStyle w:val="TDC3"/>
            <w:tabs>
              <w:tab w:val="left" w:pos="1100"/>
              <w:tab w:val="right" w:leader="dot" w:pos="9323"/>
            </w:tabs>
            <w:rPr>
              <w:rFonts w:asciiTheme="minorHAnsi" w:hAnsiTheme="minorHAnsi"/>
              <w:noProof/>
              <w:color w:val="auto"/>
              <w:sz w:val="22"/>
              <w:lang w:val="es-AR" w:eastAsia="es-AR"/>
            </w:rPr>
          </w:pPr>
          <w:hyperlink w:anchor="_Toc493494770" w:history="1">
            <w:r w:rsidR="004E325F" w:rsidRPr="00E47718">
              <w:rPr>
                <w:rStyle w:val="Hipervnculo"/>
                <w:noProof/>
              </w:rPr>
              <w:t>1.1.</w:t>
            </w:r>
            <w:r w:rsidR="004E325F">
              <w:rPr>
                <w:rFonts w:asciiTheme="minorHAnsi" w:hAnsiTheme="minorHAnsi"/>
                <w:noProof/>
                <w:color w:val="auto"/>
                <w:sz w:val="22"/>
                <w:lang w:val="es-AR" w:eastAsia="es-AR"/>
              </w:rPr>
              <w:tab/>
            </w:r>
            <w:r w:rsidR="004E325F" w:rsidRPr="00E47718">
              <w:rPr>
                <w:rStyle w:val="Hipervnculo"/>
                <w:noProof/>
              </w:rPr>
              <w:t>Objetivo</w:t>
            </w:r>
            <w:r w:rsidR="004E325F">
              <w:rPr>
                <w:noProof/>
                <w:webHidden/>
              </w:rPr>
              <w:tab/>
            </w:r>
            <w:r w:rsidR="004E325F">
              <w:rPr>
                <w:noProof/>
                <w:webHidden/>
              </w:rPr>
              <w:fldChar w:fldCharType="begin"/>
            </w:r>
            <w:r w:rsidR="004E325F">
              <w:rPr>
                <w:noProof/>
                <w:webHidden/>
              </w:rPr>
              <w:instrText xml:space="preserve"> PAGEREF _Toc493494770 \h </w:instrText>
            </w:r>
            <w:r w:rsidR="004E325F">
              <w:rPr>
                <w:noProof/>
                <w:webHidden/>
              </w:rPr>
            </w:r>
            <w:r w:rsidR="004E325F">
              <w:rPr>
                <w:noProof/>
                <w:webHidden/>
              </w:rPr>
              <w:fldChar w:fldCharType="separate"/>
            </w:r>
            <w:r w:rsidR="004E325F">
              <w:rPr>
                <w:noProof/>
                <w:webHidden/>
              </w:rPr>
              <w:t>- 3 -</w:t>
            </w:r>
            <w:r w:rsidR="004E325F">
              <w:rPr>
                <w:noProof/>
                <w:webHidden/>
              </w:rPr>
              <w:fldChar w:fldCharType="end"/>
            </w:r>
          </w:hyperlink>
        </w:p>
        <w:p w14:paraId="369511E7" w14:textId="7984E067" w:rsidR="004E325F" w:rsidRDefault="00A216D3">
          <w:pPr>
            <w:pStyle w:val="TDC3"/>
            <w:tabs>
              <w:tab w:val="left" w:pos="1100"/>
              <w:tab w:val="right" w:leader="dot" w:pos="9323"/>
            </w:tabs>
            <w:rPr>
              <w:rFonts w:asciiTheme="minorHAnsi" w:hAnsiTheme="minorHAnsi"/>
              <w:noProof/>
              <w:color w:val="auto"/>
              <w:sz w:val="22"/>
              <w:lang w:val="es-AR" w:eastAsia="es-AR"/>
            </w:rPr>
          </w:pPr>
          <w:hyperlink w:anchor="_Toc493494771" w:history="1">
            <w:r w:rsidR="004E325F" w:rsidRPr="00E47718">
              <w:rPr>
                <w:rStyle w:val="Hipervnculo"/>
                <w:noProof/>
              </w:rPr>
              <w:t>1.2.</w:t>
            </w:r>
            <w:r w:rsidR="004E325F">
              <w:rPr>
                <w:rFonts w:asciiTheme="minorHAnsi" w:hAnsiTheme="minorHAnsi"/>
                <w:noProof/>
                <w:color w:val="auto"/>
                <w:sz w:val="22"/>
                <w:lang w:val="es-AR" w:eastAsia="es-AR"/>
              </w:rPr>
              <w:tab/>
            </w:r>
            <w:r w:rsidR="004E325F" w:rsidRPr="00E47718">
              <w:rPr>
                <w:rStyle w:val="Hipervnculo"/>
                <w:noProof/>
              </w:rPr>
              <w:t>Alcance</w:t>
            </w:r>
            <w:r w:rsidR="004E325F">
              <w:rPr>
                <w:noProof/>
                <w:webHidden/>
              </w:rPr>
              <w:tab/>
            </w:r>
            <w:r w:rsidR="004E325F">
              <w:rPr>
                <w:noProof/>
                <w:webHidden/>
              </w:rPr>
              <w:fldChar w:fldCharType="begin"/>
            </w:r>
            <w:r w:rsidR="004E325F">
              <w:rPr>
                <w:noProof/>
                <w:webHidden/>
              </w:rPr>
              <w:instrText xml:space="preserve"> PAGEREF _Toc493494771 \h </w:instrText>
            </w:r>
            <w:r w:rsidR="004E325F">
              <w:rPr>
                <w:noProof/>
                <w:webHidden/>
              </w:rPr>
            </w:r>
            <w:r w:rsidR="004E325F">
              <w:rPr>
                <w:noProof/>
                <w:webHidden/>
              </w:rPr>
              <w:fldChar w:fldCharType="separate"/>
            </w:r>
            <w:r w:rsidR="004E325F">
              <w:rPr>
                <w:noProof/>
                <w:webHidden/>
              </w:rPr>
              <w:t>- 3 -</w:t>
            </w:r>
            <w:r w:rsidR="004E325F">
              <w:rPr>
                <w:noProof/>
                <w:webHidden/>
              </w:rPr>
              <w:fldChar w:fldCharType="end"/>
            </w:r>
          </w:hyperlink>
        </w:p>
        <w:p w14:paraId="0FDC9181" w14:textId="3919DF3D" w:rsidR="004E325F" w:rsidRDefault="00A216D3">
          <w:pPr>
            <w:pStyle w:val="TDC2"/>
            <w:tabs>
              <w:tab w:val="left" w:pos="660"/>
              <w:tab w:val="right" w:leader="dot" w:pos="9323"/>
            </w:tabs>
            <w:rPr>
              <w:rFonts w:asciiTheme="minorHAnsi" w:hAnsiTheme="minorHAnsi"/>
              <w:noProof/>
              <w:color w:val="auto"/>
              <w:sz w:val="22"/>
              <w:lang w:val="es-AR" w:eastAsia="es-AR"/>
            </w:rPr>
          </w:pPr>
          <w:hyperlink w:anchor="_Toc493494772" w:history="1">
            <w:r w:rsidR="004E325F" w:rsidRPr="00E47718">
              <w:rPr>
                <w:rStyle w:val="Hipervnculo"/>
                <w:noProof/>
              </w:rPr>
              <w:t>2.</w:t>
            </w:r>
            <w:r w:rsidR="004E325F">
              <w:rPr>
                <w:rFonts w:asciiTheme="minorHAnsi" w:hAnsiTheme="minorHAnsi"/>
                <w:noProof/>
                <w:color w:val="auto"/>
                <w:sz w:val="22"/>
                <w:lang w:val="es-AR" w:eastAsia="es-AR"/>
              </w:rPr>
              <w:tab/>
            </w:r>
            <w:r w:rsidR="004E325F" w:rsidRPr="00E47718">
              <w:rPr>
                <w:rStyle w:val="Hipervnculo"/>
                <w:noProof/>
              </w:rPr>
              <w:t>Historial de Revisiones</w:t>
            </w:r>
            <w:r w:rsidR="004E325F">
              <w:rPr>
                <w:noProof/>
                <w:webHidden/>
              </w:rPr>
              <w:tab/>
            </w:r>
            <w:r w:rsidR="004E325F">
              <w:rPr>
                <w:noProof/>
                <w:webHidden/>
              </w:rPr>
              <w:fldChar w:fldCharType="begin"/>
            </w:r>
            <w:r w:rsidR="004E325F">
              <w:rPr>
                <w:noProof/>
                <w:webHidden/>
              </w:rPr>
              <w:instrText xml:space="preserve"> PAGEREF _Toc493494772 \h </w:instrText>
            </w:r>
            <w:r w:rsidR="004E325F">
              <w:rPr>
                <w:noProof/>
                <w:webHidden/>
              </w:rPr>
            </w:r>
            <w:r w:rsidR="004E325F">
              <w:rPr>
                <w:noProof/>
                <w:webHidden/>
              </w:rPr>
              <w:fldChar w:fldCharType="separate"/>
            </w:r>
            <w:r w:rsidR="004E325F">
              <w:rPr>
                <w:noProof/>
                <w:webHidden/>
              </w:rPr>
              <w:t>- 3 -</w:t>
            </w:r>
            <w:r w:rsidR="004E325F">
              <w:rPr>
                <w:noProof/>
                <w:webHidden/>
              </w:rPr>
              <w:fldChar w:fldCharType="end"/>
            </w:r>
          </w:hyperlink>
        </w:p>
        <w:p w14:paraId="1BC6B963" w14:textId="6D67F750" w:rsidR="004E325F" w:rsidRDefault="00A216D3">
          <w:pPr>
            <w:pStyle w:val="TDC2"/>
            <w:tabs>
              <w:tab w:val="left" w:pos="660"/>
              <w:tab w:val="right" w:leader="dot" w:pos="9323"/>
            </w:tabs>
            <w:rPr>
              <w:rFonts w:asciiTheme="minorHAnsi" w:hAnsiTheme="minorHAnsi"/>
              <w:noProof/>
              <w:color w:val="auto"/>
              <w:sz w:val="22"/>
              <w:lang w:val="es-AR" w:eastAsia="es-AR"/>
            </w:rPr>
          </w:pPr>
          <w:hyperlink w:anchor="_Toc493494773" w:history="1">
            <w:r w:rsidR="004E325F" w:rsidRPr="00E47718">
              <w:rPr>
                <w:rStyle w:val="Hipervnculo"/>
                <w:noProof/>
              </w:rPr>
              <w:t>3.</w:t>
            </w:r>
            <w:r w:rsidR="004E325F">
              <w:rPr>
                <w:rFonts w:asciiTheme="minorHAnsi" w:hAnsiTheme="minorHAnsi"/>
                <w:noProof/>
                <w:color w:val="auto"/>
                <w:sz w:val="22"/>
                <w:lang w:val="es-AR" w:eastAsia="es-AR"/>
              </w:rPr>
              <w:tab/>
            </w:r>
            <w:r w:rsidR="004E325F" w:rsidRPr="00E47718">
              <w:rPr>
                <w:rStyle w:val="Hipervnculo"/>
                <w:noProof/>
              </w:rPr>
              <w:t>Documentos Adjuntos (N/A)</w:t>
            </w:r>
            <w:r w:rsidR="004E325F">
              <w:rPr>
                <w:noProof/>
                <w:webHidden/>
              </w:rPr>
              <w:tab/>
            </w:r>
            <w:r w:rsidR="004E325F">
              <w:rPr>
                <w:noProof/>
                <w:webHidden/>
              </w:rPr>
              <w:fldChar w:fldCharType="begin"/>
            </w:r>
            <w:r w:rsidR="004E325F">
              <w:rPr>
                <w:noProof/>
                <w:webHidden/>
              </w:rPr>
              <w:instrText xml:space="preserve"> PAGEREF _Toc493494773 \h </w:instrText>
            </w:r>
            <w:r w:rsidR="004E325F">
              <w:rPr>
                <w:noProof/>
                <w:webHidden/>
              </w:rPr>
            </w:r>
            <w:r w:rsidR="004E325F">
              <w:rPr>
                <w:noProof/>
                <w:webHidden/>
              </w:rPr>
              <w:fldChar w:fldCharType="separate"/>
            </w:r>
            <w:r w:rsidR="004E325F">
              <w:rPr>
                <w:noProof/>
                <w:webHidden/>
              </w:rPr>
              <w:t>- 3 -</w:t>
            </w:r>
            <w:r w:rsidR="004E325F">
              <w:rPr>
                <w:noProof/>
                <w:webHidden/>
              </w:rPr>
              <w:fldChar w:fldCharType="end"/>
            </w:r>
          </w:hyperlink>
        </w:p>
        <w:p w14:paraId="31C2D54B" w14:textId="40809082" w:rsidR="004E325F" w:rsidRDefault="00A216D3">
          <w:pPr>
            <w:pStyle w:val="TDC2"/>
            <w:tabs>
              <w:tab w:val="left" w:pos="660"/>
              <w:tab w:val="right" w:leader="dot" w:pos="9323"/>
            </w:tabs>
            <w:rPr>
              <w:rFonts w:asciiTheme="minorHAnsi" w:hAnsiTheme="minorHAnsi"/>
              <w:noProof/>
              <w:color w:val="auto"/>
              <w:sz w:val="22"/>
              <w:lang w:val="es-AR" w:eastAsia="es-AR"/>
            </w:rPr>
          </w:pPr>
          <w:hyperlink w:anchor="_Toc493494774" w:history="1">
            <w:r w:rsidR="004E325F" w:rsidRPr="00E47718">
              <w:rPr>
                <w:rStyle w:val="Hipervnculo"/>
                <w:noProof/>
              </w:rPr>
              <w:t>4.</w:t>
            </w:r>
            <w:r w:rsidR="004E325F">
              <w:rPr>
                <w:rFonts w:asciiTheme="minorHAnsi" w:hAnsiTheme="minorHAnsi"/>
                <w:noProof/>
                <w:color w:val="auto"/>
                <w:sz w:val="22"/>
                <w:lang w:val="es-AR" w:eastAsia="es-AR"/>
              </w:rPr>
              <w:tab/>
            </w:r>
            <w:r w:rsidR="004E325F" w:rsidRPr="00E47718">
              <w:rPr>
                <w:rStyle w:val="Hipervnculo"/>
                <w:noProof/>
              </w:rPr>
              <w:t>Descripción General</w:t>
            </w:r>
            <w:r w:rsidR="004E325F">
              <w:rPr>
                <w:noProof/>
                <w:webHidden/>
              </w:rPr>
              <w:tab/>
            </w:r>
            <w:r w:rsidR="004E325F">
              <w:rPr>
                <w:noProof/>
                <w:webHidden/>
              </w:rPr>
              <w:fldChar w:fldCharType="begin"/>
            </w:r>
            <w:r w:rsidR="004E325F">
              <w:rPr>
                <w:noProof/>
                <w:webHidden/>
              </w:rPr>
              <w:instrText xml:space="preserve"> PAGEREF _Toc493494774 \h </w:instrText>
            </w:r>
            <w:r w:rsidR="004E325F">
              <w:rPr>
                <w:noProof/>
                <w:webHidden/>
              </w:rPr>
            </w:r>
            <w:r w:rsidR="004E325F">
              <w:rPr>
                <w:noProof/>
                <w:webHidden/>
              </w:rPr>
              <w:fldChar w:fldCharType="separate"/>
            </w:r>
            <w:r w:rsidR="004E325F">
              <w:rPr>
                <w:noProof/>
                <w:webHidden/>
              </w:rPr>
              <w:t>- 4 -</w:t>
            </w:r>
            <w:r w:rsidR="004E325F">
              <w:rPr>
                <w:noProof/>
                <w:webHidden/>
              </w:rPr>
              <w:fldChar w:fldCharType="end"/>
            </w:r>
          </w:hyperlink>
        </w:p>
        <w:p w14:paraId="1A7D7F48" w14:textId="51C15A3E" w:rsidR="004E325F" w:rsidRDefault="00A216D3">
          <w:pPr>
            <w:pStyle w:val="TDC2"/>
            <w:tabs>
              <w:tab w:val="left" w:pos="660"/>
              <w:tab w:val="right" w:leader="dot" w:pos="9323"/>
            </w:tabs>
            <w:rPr>
              <w:rFonts w:asciiTheme="minorHAnsi" w:hAnsiTheme="minorHAnsi"/>
              <w:noProof/>
              <w:color w:val="auto"/>
              <w:sz w:val="22"/>
              <w:lang w:val="es-AR" w:eastAsia="es-AR"/>
            </w:rPr>
          </w:pPr>
          <w:hyperlink w:anchor="_Toc493494775" w:history="1">
            <w:r w:rsidR="004E325F" w:rsidRPr="00E47718">
              <w:rPr>
                <w:rStyle w:val="Hipervnculo"/>
                <w:noProof/>
              </w:rPr>
              <w:t>5.</w:t>
            </w:r>
            <w:r w:rsidR="004E325F">
              <w:rPr>
                <w:rFonts w:asciiTheme="minorHAnsi" w:hAnsiTheme="minorHAnsi"/>
                <w:noProof/>
                <w:color w:val="auto"/>
                <w:sz w:val="22"/>
                <w:lang w:val="es-AR" w:eastAsia="es-AR"/>
              </w:rPr>
              <w:tab/>
            </w:r>
            <w:r w:rsidR="004E325F" w:rsidRPr="00E47718">
              <w:rPr>
                <w:rStyle w:val="Hipervnculo"/>
                <w:noProof/>
              </w:rPr>
              <w:t>Instalación Web Services</w:t>
            </w:r>
            <w:r w:rsidR="004E325F">
              <w:rPr>
                <w:noProof/>
                <w:webHidden/>
              </w:rPr>
              <w:tab/>
            </w:r>
            <w:r w:rsidR="004E325F">
              <w:rPr>
                <w:noProof/>
                <w:webHidden/>
              </w:rPr>
              <w:fldChar w:fldCharType="begin"/>
            </w:r>
            <w:r w:rsidR="004E325F">
              <w:rPr>
                <w:noProof/>
                <w:webHidden/>
              </w:rPr>
              <w:instrText xml:space="preserve"> PAGEREF _Toc493494775 \h </w:instrText>
            </w:r>
            <w:r w:rsidR="004E325F">
              <w:rPr>
                <w:noProof/>
                <w:webHidden/>
              </w:rPr>
            </w:r>
            <w:r w:rsidR="004E325F">
              <w:rPr>
                <w:noProof/>
                <w:webHidden/>
              </w:rPr>
              <w:fldChar w:fldCharType="separate"/>
            </w:r>
            <w:r w:rsidR="004E325F">
              <w:rPr>
                <w:noProof/>
                <w:webHidden/>
              </w:rPr>
              <w:t>- 4 -</w:t>
            </w:r>
            <w:r w:rsidR="004E325F">
              <w:rPr>
                <w:noProof/>
                <w:webHidden/>
              </w:rPr>
              <w:fldChar w:fldCharType="end"/>
            </w:r>
          </w:hyperlink>
        </w:p>
        <w:p w14:paraId="5B88A93F" w14:textId="71B820F6" w:rsidR="004E325F" w:rsidRDefault="00A216D3">
          <w:pPr>
            <w:pStyle w:val="TDC3"/>
            <w:tabs>
              <w:tab w:val="left" w:pos="1100"/>
              <w:tab w:val="right" w:leader="dot" w:pos="9323"/>
            </w:tabs>
            <w:rPr>
              <w:rFonts w:asciiTheme="minorHAnsi" w:hAnsiTheme="minorHAnsi"/>
              <w:noProof/>
              <w:color w:val="auto"/>
              <w:sz w:val="22"/>
              <w:lang w:val="es-AR" w:eastAsia="es-AR"/>
            </w:rPr>
          </w:pPr>
          <w:hyperlink w:anchor="_Toc493494776" w:history="1">
            <w:r w:rsidR="004E325F" w:rsidRPr="00E47718">
              <w:rPr>
                <w:rStyle w:val="Hipervnculo"/>
                <w:noProof/>
              </w:rPr>
              <w:t>5.1.</w:t>
            </w:r>
            <w:r w:rsidR="004E325F">
              <w:rPr>
                <w:rFonts w:asciiTheme="minorHAnsi" w:hAnsiTheme="minorHAnsi"/>
                <w:noProof/>
                <w:color w:val="auto"/>
                <w:sz w:val="22"/>
                <w:lang w:val="es-AR" w:eastAsia="es-AR"/>
              </w:rPr>
              <w:tab/>
            </w:r>
            <w:r w:rsidR="004E325F" w:rsidRPr="00E47718">
              <w:rPr>
                <w:rStyle w:val="Hipervnculo"/>
                <w:noProof/>
              </w:rPr>
              <w:t>Componentes</w:t>
            </w:r>
            <w:r w:rsidR="004E325F">
              <w:rPr>
                <w:noProof/>
                <w:webHidden/>
              </w:rPr>
              <w:tab/>
            </w:r>
            <w:r w:rsidR="004E325F">
              <w:rPr>
                <w:noProof/>
                <w:webHidden/>
              </w:rPr>
              <w:fldChar w:fldCharType="begin"/>
            </w:r>
            <w:r w:rsidR="004E325F">
              <w:rPr>
                <w:noProof/>
                <w:webHidden/>
              </w:rPr>
              <w:instrText xml:space="preserve"> PAGEREF _Toc493494776 \h </w:instrText>
            </w:r>
            <w:r w:rsidR="004E325F">
              <w:rPr>
                <w:noProof/>
                <w:webHidden/>
              </w:rPr>
            </w:r>
            <w:r w:rsidR="004E325F">
              <w:rPr>
                <w:noProof/>
                <w:webHidden/>
              </w:rPr>
              <w:fldChar w:fldCharType="separate"/>
            </w:r>
            <w:r w:rsidR="004E325F">
              <w:rPr>
                <w:noProof/>
                <w:webHidden/>
              </w:rPr>
              <w:t>- 4 -</w:t>
            </w:r>
            <w:r w:rsidR="004E325F">
              <w:rPr>
                <w:noProof/>
                <w:webHidden/>
              </w:rPr>
              <w:fldChar w:fldCharType="end"/>
            </w:r>
          </w:hyperlink>
        </w:p>
        <w:p w14:paraId="24D1C9A7" w14:textId="4DD69036" w:rsidR="004E325F" w:rsidRDefault="00A216D3">
          <w:pPr>
            <w:pStyle w:val="TDC3"/>
            <w:tabs>
              <w:tab w:val="left" w:pos="1100"/>
              <w:tab w:val="right" w:leader="dot" w:pos="9323"/>
            </w:tabs>
            <w:rPr>
              <w:rFonts w:asciiTheme="minorHAnsi" w:hAnsiTheme="minorHAnsi"/>
              <w:noProof/>
              <w:color w:val="auto"/>
              <w:sz w:val="22"/>
              <w:lang w:val="es-AR" w:eastAsia="es-AR"/>
            </w:rPr>
          </w:pPr>
          <w:hyperlink w:anchor="_Toc493494777" w:history="1">
            <w:r w:rsidR="004E325F" w:rsidRPr="00E47718">
              <w:rPr>
                <w:rStyle w:val="Hipervnculo"/>
                <w:noProof/>
              </w:rPr>
              <w:t>5.2.</w:t>
            </w:r>
            <w:r w:rsidR="004E325F">
              <w:rPr>
                <w:rFonts w:asciiTheme="minorHAnsi" w:hAnsiTheme="minorHAnsi"/>
                <w:noProof/>
                <w:color w:val="auto"/>
                <w:sz w:val="22"/>
                <w:lang w:val="es-AR" w:eastAsia="es-AR"/>
              </w:rPr>
              <w:tab/>
            </w:r>
            <w:r w:rsidR="004E325F" w:rsidRPr="00E47718">
              <w:rPr>
                <w:rStyle w:val="Hipervnculo"/>
                <w:noProof/>
              </w:rPr>
              <w:t>Archivos de configuración</w:t>
            </w:r>
            <w:r w:rsidR="004E325F">
              <w:rPr>
                <w:noProof/>
                <w:webHidden/>
              </w:rPr>
              <w:tab/>
            </w:r>
            <w:r w:rsidR="004E325F">
              <w:rPr>
                <w:noProof/>
                <w:webHidden/>
              </w:rPr>
              <w:fldChar w:fldCharType="begin"/>
            </w:r>
            <w:r w:rsidR="004E325F">
              <w:rPr>
                <w:noProof/>
                <w:webHidden/>
              </w:rPr>
              <w:instrText xml:space="preserve"> PAGEREF _Toc493494777 \h </w:instrText>
            </w:r>
            <w:r w:rsidR="004E325F">
              <w:rPr>
                <w:noProof/>
                <w:webHidden/>
              </w:rPr>
            </w:r>
            <w:r w:rsidR="004E325F">
              <w:rPr>
                <w:noProof/>
                <w:webHidden/>
              </w:rPr>
              <w:fldChar w:fldCharType="separate"/>
            </w:r>
            <w:r w:rsidR="004E325F">
              <w:rPr>
                <w:noProof/>
                <w:webHidden/>
              </w:rPr>
              <w:t>- 4 -</w:t>
            </w:r>
            <w:r w:rsidR="004E325F">
              <w:rPr>
                <w:noProof/>
                <w:webHidden/>
              </w:rPr>
              <w:fldChar w:fldCharType="end"/>
            </w:r>
          </w:hyperlink>
        </w:p>
        <w:p w14:paraId="1F31D77F" w14:textId="4C026189" w:rsidR="004E325F" w:rsidRDefault="00A216D3">
          <w:pPr>
            <w:pStyle w:val="TDC2"/>
            <w:tabs>
              <w:tab w:val="left" w:pos="660"/>
              <w:tab w:val="right" w:leader="dot" w:pos="9323"/>
            </w:tabs>
            <w:rPr>
              <w:rFonts w:asciiTheme="minorHAnsi" w:hAnsiTheme="minorHAnsi"/>
              <w:noProof/>
              <w:color w:val="auto"/>
              <w:sz w:val="22"/>
              <w:lang w:val="es-AR" w:eastAsia="es-AR"/>
            </w:rPr>
          </w:pPr>
          <w:hyperlink w:anchor="_Toc493494778" w:history="1">
            <w:r w:rsidR="004E325F" w:rsidRPr="00E47718">
              <w:rPr>
                <w:rStyle w:val="Hipervnculo"/>
                <w:noProof/>
              </w:rPr>
              <w:t>6.</w:t>
            </w:r>
            <w:r w:rsidR="004E325F">
              <w:rPr>
                <w:rFonts w:asciiTheme="minorHAnsi" w:hAnsiTheme="minorHAnsi"/>
                <w:noProof/>
                <w:color w:val="auto"/>
                <w:sz w:val="22"/>
                <w:lang w:val="es-AR" w:eastAsia="es-AR"/>
              </w:rPr>
              <w:tab/>
            </w:r>
            <w:r w:rsidR="004E325F" w:rsidRPr="00E47718">
              <w:rPr>
                <w:rStyle w:val="Hipervnculo"/>
                <w:noProof/>
              </w:rPr>
              <w:t>Uso de los archivos de configuración del web services</w:t>
            </w:r>
            <w:r w:rsidR="004E325F">
              <w:rPr>
                <w:noProof/>
                <w:webHidden/>
              </w:rPr>
              <w:tab/>
            </w:r>
            <w:r w:rsidR="004E325F">
              <w:rPr>
                <w:noProof/>
                <w:webHidden/>
              </w:rPr>
              <w:fldChar w:fldCharType="begin"/>
            </w:r>
            <w:r w:rsidR="004E325F">
              <w:rPr>
                <w:noProof/>
                <w:webHidden/>
              </w:rPr>
              <w:instrText xml:space="preserve"> PAGEREF _Toc493494778 \h </w:instrText>
            </w:r>
            <w:r w:rsidR="004E325F">
              <w:rPr>
                <w:noProof/>
                <w:webHidden/>
              </w:rPr>
            </w:r>
            <w:r w:rsidR="004E325F">
              <w:rPr>
                <w:noProof/>
                <w:webHidden/>
              </w:rPr>
              <w:fldChar w:fldCharType="separate"/>
            </w:r>
            <w:r w:rsidR="004E325F">
              <w:rPr>
                <w:noProof/>
                <w:webHidden/>
              </w:rPr>
              <w:t>- 6 -</w:t>
            </w:r>
            <w:r w:rsidR="004E325F">
              <w:rPr>
                <w:noProof/>
                <w:webHidden/>
              </w:rPr>
              <w:fldChar w:fldCharType="end"/>
            </w:r>
          </w:hyperlink>
        </w:p>
        <w:p w14:paraId="5624F615" w14:textId="2B9567EC" w:rsidR="004E325F" w:rsidRDefault="00A216D3">
          <w:pPr>
            <w:pStyle w:val="TDC3"/>
            <w:tabs>
              <w:tab w:val="left" w:pos="1100"/>
              <w:tab w:val="right" w:leader="dot" w:pos="9323"/>
            </w:tabs>
            <w:rPr>
              <w:rFonts w:asciiTheme="minorHAnsi" w:hAnsiTheme="minorHAnsi"/>
              <w:noProof/>
              <w:color w:val="auto"/>
              <w:sz w:val="22"/>
              <w:lang w:val="es-AR" w:eastAsia="es-AR"/>
            </w:rPr>
          </w:pPr>
          <w:hyperlink w:anchor="_Toc493494779" w:history="1">
            <w:r w:rsidR="004E325F" w:rsidRPr="00E47718">
              <w:rPr>
                <w:rStyle w:val="Hipervnculo"/>
                <w:noProof/>
              </w:rPr>
              <w:t>6.1.</w:t>
            </w:r>
            <w:r w:rsidR="004E325F">
              <w:rPr>
                <w:rFonts w:asciiTheme="minorHAnsi" w:hAnsiTheme="minorHAnsi"/>
                <w:noProof/>
                <w:color w:val="auto"/>
                <w:sz w:val="22"/>
                <w:lang w:val="es-AR" w:eastAsia="es-AR"/>
              </w:rPr>
              <w:tab/>
            </w:r>
            <w:r w:rsidR="004E325F" w:rsidRPr="00E47718">
              <w:rPr>
                <w:rStyle w:val="Hipervnculo"/>
                <w:noProof/>
              </w:rPr>
              <w:t>Despliegue del web services</w:t>
            </w:r>
            <w:r w:rsidR="004E325F">
              <w:rPr>
                <w:noProof/>
                <w:webHidden/>
              </w:rPr>
              <w:tab/>
            </w:r>
            <w:r w:rsidR="004E325F">
              <w:rPr>
                <w:noProof/>
                <w:webHidden/>
              </w:rPr>
              <w:fldChar w:fldCharType="begin"/>
            </w:r>
            <w:r w:rsidR="004E325F">
              <w:rPr>
                <w:noProof/>
                <w:webHidden/>
              </w:rPr>
              <w:instrText xml:space="preserve"> PAGEREF _Toc493494779 \h </w:instrText>
            </w:r>
            <w:r w:rsidR="004E325F">
              <w:rPr>
                <w:noProof/>
                <w:webHidden/>
              </w:rPr>
            </w:r>
            <w:r w:rsidR="004E325F">
              <w:rPr>
                <w:noProof/>
                <w:webHidden/>
              </w:rPr>
              <w:fldChar w:fldCharType="separate"/>
            </w:r>
            <w:r w:rsidR="004E325F">
              <w:rPr>
                <w:noProof/>
                <w:webHidden/>
              </w:rPr>
              <w:t>- 7 -</w:t>
            </w:r>
            <w:r w:rsidR="004E325F">
              <w:rPr>
                <w:noProof/>
                <w:webHidden/>
              </w:rPr>
              <w:fldChar w:fldCharType="end"/>
            </w:r>
          </w:hyperlink>
        </w:p>
        <w:p w14:paraId="63016063" w14:textId="406F65D5" w:rsidR="004E325F" w:rsidRDefault="00A216D3">
          <w:pPr>
            <w:pStyle w:val="TDC2"/>
            <w:tabs>
              <w:tab w:val="left" w:pos="660"/>
              <w:tab w:val="right" w:leader="dot" w:pos="9323"/>
            </w:tabs>
            <w:rPr>
              <w:rFonts w:asciiTheme="minorHAnsi" w:hAnsiTheme="minorHAnsi"/>
              <w:noProof/>
              <w:color w:val="auto"/>
              <w:sz w:val="22"/>
              <w:lang w:val="es-AR" w:eastAsia="es-AR"/>
            </w:rPr>
          </w:pPr>
          <w:hyperlink w:anchor="_Toc493494780" w:history="1">
            <w:r w:rsidR="004E325F" w:rsidRPr="00E47718">
              <w:rPr>
                <w:rStyle w:val="Hipervnculo"/>
                <w:noProof/>
              </w:rPr>
              <w:t>7.</w:t>
            </w:r>
            <w:r w:rsidR="004E325F">
              <w:rPr>
                <w:rFonts w:asciiTheme="minorHAnsi" w:hAnsiTheme="minorHAnsi"/>
                <w:noProof/>
                <w:color w:val="auto"/>
                <w:sz w:val="22"/>
                <w:lang w:val="es-AR" w:eastAsia="es-AR"/>
              </w:rPr>
              <w:tab/>
            </w:r>
            <w:r w:rsidR="004E325F" w:rsidRPr="00E47718">
              <w:rPr>
                <w:rStyle w:val="Hipervnculo"/>
                <w:noProof/>
              </w:rPr>
              <w:t>Actualización de la aplicación</w:t>
            </w:r>
            <w:r w:rsidR="004E325F">
              <w:rPr>
                <w:noProof/>
                <w:webHidden/>
              </w:rPr>
              <w:tab/>
            </w:r>
            <w:r w:rsidR="004E325F">
              <w:rPr>
                <w:noProof/>
                <w:webHidden/>
              </w:rPr>
              <w:fldChar w:fldCharType="begin"/>
            </w:r>
            <w:r w:rsidR="004E325F">
              <w:rPr>
                <w:noProof/>
                <w:webHidden/>
              </w:rPr>
              <w:instrText xml:space="preserve"> PAGEREF _Toc493494780 \h </w:instrText>
            </w:r>
            <w:r w:rsidR="004E325F">
              <w:rPr>
                <w:noProof/>
                <w:webHidden/>
              </w:rPr>
            </w:r>
            <w:r w:rsidR="004E325F">
              <w:rPr>
                <w:noProof/>
                <w:webHidden/>
              </w:rPr>
              <w:fldChar w:fldCharType="separate"/>
            </w:r>
            <w:r w:rsidR="004E325F">
              <w:rPr>
                <w:noProof/>
                <w:webHidden/>
              </w:rPr>
              <w:t>- 14 -</w:t>
            </w:r>
            <w:r w:rsidR="004E325F">
              <w:rPr>
                <w:noProof/>
                <w:webHidden/>
              </w:rPr>
              <w:fldChar w:fldCharType="end"/>
            </w:r>
          </w:hyperlink>
        </w:p>
        <w:p w14:paraId="46DBB139" w14:textId="4FA583CA" w:rsidR="004E325F" w:rsidRDefault="00A216D3">
          <w:pPr>
            <w:pStyle w:val="TDC3"/>
            <w:tabs>
              <w:tab w:val="left" w:pos="1100"/>
              <w:tab w:val="right" w:leader="dot" w:pos="9323"/>
            </w:tabs>
            <w:rPr>
              <w:rFonts w:asciiTheme="minorHAnsi" w:hAnsiTheme="minorHAnsi"/>
              <w:noProof/>
              <w:color w:val="auto"/>
              <w:sz w:val="22"/>
              <w:lang w:val="es-AR" w:eastAsia="es-AR"/>
            </w:rPr>
          </w:pPr>
          <w:hyperlink w:anchor="_Toc493494781" w:history="1">
            <w:r w:rsidR="004E325F" w:rsidRPr="00E47718">
              <w:rPr>
                <w:rStyle w:val="Hipervnculo"/>
                <w:noProof/>
                <w:lang w:val="es-AR"/>
              </w:rPr>
              <w:t>7.1.</w:t>
            </w:r>
            <w:r w:rsidR="004E325F">
              <w:rPr>
                <w:rFonts w:asciiTheme="minorHAnsi" w:hAnsiTheme="minorHAnsi"/>
                <w:noProof/>
                <w:color w:val="auto"/>
                <w:sz w:val="22"/>
                <w:lang w:val="es-AR" w:eastAsia="es-AR"/>
              </w:rPr>
              <w:tab/>
            </w:r>
            <w:r w:rsidR="004E325F" w:rsidRPr="00E47718">
              <w:rPr>
                <w:rStyle w:val="Hipervnculo"/>
                <w:noProof/>
                <w:lang w:val="es-AR"/>
              </w:rPr>
              <w:t>Para la actualización de la aplicación debemos cambiar la configuración del dominio, entonces clickeamos “Lock &amp; Edit” en el “Change Center”:</w:t>
            </w:r>
            <w:r w:rsidR="004E325F">
              <w:rPr>
                <w:noProof/>
                <w:webHidden/>
              </w:rPr>
              <w:tab/>
            </w:r>
            <w:r w:rsidR="004E325F">
              <w:rPr>
                <w:noProof/>
                <w:webHidden/>
              </w:rPr>
              <w:fldChar w:fldCharType="begin"/>
            </w:r>
            <w:r w:rsidR="004E325F">
              <w:rPr>
                <w:noProof/>
                <w:webHidden/>
              </w:rPr>
              <w:instrText xml:space="preserve"> PAGEREF _Toc493494781 \h </w:instrText>
            </w:r>
            <w:r w:rsidR="004E325F">
              <w:rPr>
                <w:noProof/>
                <w:webHidden/>
              </w:rPr>
            </w:r>
            <w:r w:rsidR="004E325F">
              <w:rPr>
                <w:noProof/>
                <w:webHidden/>
              </w:rPr>
              <w:fldChar w:fldCharType="separate"/>
            </w:r>
            <w:r w:rsidR="004E325F">
              <w:rPr>
                <w:noProof/>
                <w:webHidden/>
              </w:rPr>
              <w:t>- 14 -</w:t>
            </w:r>
            <w:r w:rsidR="004E325F">
              <w:rPr>
                <w:noProof/>
                <w:webHidden/>
              </w:rPr>
              <w:fldChar w:fldCharType="end"/>
            </w:r>
          </w:hyperlink>
        </w:p>
        <w:p w14:paraId="752AA9D3" w14:textId="62164EC4" w:rsidR="004E325F" w:rsidRDefault="00A216D3">
          <w:pPr>
            <w:pStyle w:val="TDC3"/>
            <w:tabs>
              <w:tab w:val="left" w:pos="1100"/>
              <w:tab w:val="right" w:leader="dot" w:pos="9323"/>
            </w:tabs>
            <w:rPr>
              <w:rFonts w:asciiTheme="minorHAnsi" w:hAnsiTheme="minorHAnsi"/>
              <w:noProof/>
              <w:color w:val="auto"/>
              <w:sz w:val="22"/>
              <w:lang w:val="es-AR" w:eastAsia="es-AR"/>
            </w:rPr>
          </w:pPr>
          <w:hyperlink w:anchor="_Toc493494782" w:history="1">
            <w:r w:rsidR="004E325F" w:rsidRPr="00E47718">
              <w:rPr>
                <w:rStyle w:val="Hipervnculo"/>
                <w:noProof/>
                <w:lang w:val="es-AR"/>
              </w:rPr>
              <w:t>7.2.</w:t>
            </w:r>
            <w:r w:rsidR="004E325F">
              <w:rPr>
                <w:rFonts w:asciiTheme="minorHAnsi" w:hAnsiTheme="minorHAnsi"/>
                <w:noProof/>
                <w:color w:val="auto"/>
                <w:sz w:val="22"/>
                <w:lang w:val="es-AR" w:eastAsia="es-AR"/>
              </w:rPr>
              <w:tab/>
            </w:r>
            <w:r w:rsidR="004E325F" w:rsidRPr="00E47718">
              <w:rPr>
                <w:rStyle w:val="Hipervnculo"/>
                <w:noProof/>
                <w:lang w:val="es-AR"/>
              </w:rPr>
              <w:t>Sobre “Deployments” en la consola de administración, seleccionamos la aplicación, y clickeamos “Update”</w:t>
            </w:r>
            <w:r w:rsidR="004E325F">
              <w:rPr>
                <w:noProof/>
                <w:webHidden/>
              </w:rPr>
              <w:tab/>
            </w:r>
            <w:r w:rsidR="004E325F">
              <w:rPr>
                <w:noProof/>
                <w:webHidden/>
              </w:rPr>
              <w:fldChar w:fldCharType="begin"/>
            </w:r>
            <w:r w:rsidR="004E325F">
              <w:rPr>
                <w:noProof/>
                <w:webHidden/>
              </w:rPr>
              <w:instrText xml:space="preserve"> PAGEREF _Toc493494782 \h </w:instrText>
            </w:r>
            <w:r w:rsidR="004E325F">
              <w:rPr>
                <w:noProof/>
                <w:webHidden/>
              </w:rPr>
            </w:r>
            <w:r w:rsidR="004E325F">
              <w:rPr>
                <w:noProof/>
                <w:webHidden/>
              </w:rPr>
              <w:fldChar w:fldCharType="separate"/>
            </w:r>
            <w:r w:rsidR="004E325F">
              <w:rPr>
                <w:noProof/>
                <w:webHidden/>
              </w:rPr>
              <w:t>- 15 -</w:t>
            </w:r>
            <w:r w:rsidR="004E325F">
              <w:rPr>
                <w:noProof/>
                <w:webHidden/>
              </w:rPr>
              <w:fldChar w:fldCharType="end"/>
            </w:r>
          </w:hyperlink>
        </w:p>
        <w:p w14:paraId="00C206DB" w14:textId="7677C4CF" w:rsidR="004E325F" w:rsidRDefault="00A216D3">
          <w:pPr>
            <w:pStyle w:val="TDC3"/>
            <w:tabs>
              <w:tab w:val="left" w:pos="1100"/>
              <w:tab w:val="right" w:leader="dot" w:pos="9323"/>
            </w:tabs>
            <w:rPr>
              <w:rFonts w:asciiTheme="minorHAnsi" w:hAnsiTheme="minorHAnsi"/>
              <w:noProof/>
              <w:color w:val="auto"/>
              <w:sz w:val="22"/>
              <w:lang w:val="es-AR" w:eastAsia="es-AR"/>
            </w:rPr>
          </w:pPr>
          <w:hyperlink w:anchor="_Toc493494783" w:history="1">
            <w:r w:rsidR="004E325F" w:rsidRPr="00E47718">
              <w:rPr>
                <w:rStyle w:val="Hipervnculo"/>
                <w:noProof/>
                <w:lang w:val="es-AR"/>
              </w:rPr>
              <w:t>7.3.</w:t>
            </w:r>
            <w:r w:rsidR="004E325F">
              <w:rPr>
                <w:rFonts w:asciiTheme="minorHAnsi" w:hAnsiTheme="minorHAnsi"/>
                <w:noProof/>
                <w:color w:val="auto"/>
                <w:sz w:val="22"/>
                <w:lang w:val="es-AR" w:eastAsia="es-AR"/>
              </w:rPr>
              <w:tab/>
            </w:r>
            <w:r w:rsidR="004E325F" w:rsidRPr="00E47718">
              <w:rPr>
                <w:rStyle w:val="Hipervnculo"/>
                <w:noProof/>
                <w:lang w:val="es-AR"/>
              </w:rPr>
              <w:t>En la siguiente página, seleccionamos el path de la nueva versión o mismo el redespliegue del mismo artefacto:</w:t>
            </w:r>
            <w:r w:rsidR="004E325F">
              <w:rPr>
                <w:noProof/>
                <w:webHidden/>
              </w:rPr>
              <w:tab/>
            </w:r>
            <w:r w:rsidR="004E325F">
              <w:rPr>
                <w:noProof/>
                <w:webHidden/>
              </w:rPr>
              <w:fldChar w:fldCharType="begin"/>
            </w:r>
            <w:r w:rsidR="004E325F">
              <w:rPr>
                <w:noProof/>
                <w:webHidden/>
              </w:rPr>
              <w:instrText xml:space="preserve"> PAGEREF _Toc493494783 \h </w:instrText>
            </w:r>
            <w:r w:rsidR="004E325F">
              <w:rPr>
                <w:noProof/>
                <w:webHidden/>
              </w:rPr>
            </w:r>
            <w:r w:rsidR="004E325F">
              <w:rPr>
                <w:noProof/>
                <w:webHidden/>
              </w:rPr>
              <w:fldChar w:fldCharType="separate"/>
            </w:r>
            <w:r w:rsidR="004E325F">
              <w:rPr>
                <w:noProof/>
                <w:webHidden/>
              </w:rPr>
              <w:t>- 15 -</w:t>
            </w:r>
            <w:r w:rsidR="004E325F">
              <w:rPr>
                <w:noProof/>
                <w:webHidden/>
              </w:rPr>
              <w:fldChar w:fldCharType="end"/>
            </w:r>
          </w:hyperlink>
        </w:p>
        <w:p w14:paraId="2E8DB522" w14:textId="313ACB7B" w:rsidR="004E325F" w:rsidRDefault="00A216D3">
          <w:pPr>
            <w:pStyle w:val="TDC3"/>
            <w:tabs>
              <w:tab w:val="left" w:pos="1100"/>
              <w:tab w:val="right" w:leader="dot" w:pos="9323"/>
            </w:tabs>
            <w:rPr>
              <w:rFonts w:asciiTheme="minorHAnsi" w:hAnsiTheme="minorHAnsi"/>
              <w:noProof/>
              <w:color w:val="auto"/>
              <w:sz w:val="22"/>
              <w:lang w:val="es-AR" w:eastAsia="es-AR"/>
            </w:rPr>
          </w:pPr>
          <w:hyperlink w:anchor="_Toc493494784" w:history="1">
            <w:r w:rsidR="004E325F" w:rsidRPr="00E47718">
              <w:rPr>
                <w:rStyle w:val="Hipervnculo"/>
                <w:noProof/>
              </w:rPr>
              <w:t>7.4.</w:t>
            </w:r>
            <w:r w:rsidR="004E325F">
              <w:rPr>
                <w:rFonts w:asciiTheme="minorHAnsi" w:hAnsiTheme="minorHAnsi"/>
                <w:noProof/>
                <w:color w:val="auto"/>
                <w:sz w:val="22"/>
                <w:lang w:val="es-AR" w:eastAsia="es-AR"/>
              </w:rPr>
              <w:tab/>
            </w:r>
            <w:r w:rsidR="004E325F" w:rsidRPr="00E47718">
              <w:rPr>
                <w:rStyle w:val="Hipervnculo"/>
                <w:noProof/>
              </w:rPr>
              <w:t>En “Change Center”, click “Active Changes” :</w:t>
            </w:r>
            <w:r w:rsidR="004E325F">
              <w:rPr>
                <w:noProof/>
                <w:webHidden/>
              </w:rPr>
              <w:tab/>
            </w:r>
            <w:r w:rsidR="004E325F">
              <w:rPr>
                <w:noProof/>
                <w:webHidden/>
              </w:rPr>
              <w:fldChar w:fldCharType="begin"/>
            </w:r>
            <w:r w:rsidR="004E325F">
              <w:rPr>
                <w:noProof/>
                <w:webHidden/>
              </w:rPr>
              <w:instrText xml:space="preserve"> PAGEREF _Toc493494784 \h </w:instrText>
            </w:r>
            <w:r w:rsidR="004E325F">
              <w:rPr>
                <w:noProof/>
                <w:webHidden/>
              </w:rPr>
            </w:r>
            <w:r w:rsidR="004E325F">
              <w:rPr>
                <w:noProof/>
                <w:webHidden/>
              </w:rPr>
              <w:fldChar w:fldCharType="separate"/>
            </w:r>
            <w:r w:rsidR="004E325F">
              <w:rPr>
                <w:noProof/>
                <w:webHidden/>
              </w:rPr>
              <w:t>- 16 -</w:t>
            </w:r>
            <w:r w:rsidR="004E325F">
              <w:rPr>
                <w:noProof/>
                <w:webHidden/>
              </w:rPr>
              <w:fldChar w:fldCharType="end"/>
            </w:r>
          </w:hyperlink>
        </w:p>
        <w:p w14:paraId="0D6AAE53" w14:textId="21D10B19" w:rsidR="004E325F" w:rsidRDefault="00A216D3">
          <w:pPr>
            <w:pStyle w:val="TDC2"/>
            <w:tabs>
              <w:tab w:val="left" w:pos="660"/>
              <w:tab w:val="right" w:leader="dot" w:pos="9323"/>
            </w:tabs>
            <w:rPr>
              <w:rFonts w:asciiTheme="minorHAnsi" w:hAnsiTheme="minorHAnsi"/>
              <w:noProof/>
              <w:color w:val="auto"/>
              <w:sz w:val="22"/>
              <w:lang w:val="es-AR" w:eastAsia="es-AR"/>
            </w:rPr>
          </w:pPr>
          <w:hyperlink w:anchor="_Toc493494785" w:history="1">
            <w:r w:rsidR="004E325F" w:rsidRPr="00E47718">
              <w:rPr>
                <w:rStyle w:val="Hipervnculo"/>
                <w:noProof/>
              </w:rPr>
              <w:t>8.</w:t>
            </w:r>
            <w:r w:rsidR="004E325F">
              <w:rPr>
                <w:rFonts w:asciiTheme="minorHAnsi" w:hAnsiTheme="minorHAnsi"/>
                <w:noProof/>
                <w:color w:val="auto"/>
                <w:sz w:val="22"/>
                <w:lang w:val="es-AR" w:eastAsia="es-AR"/>
              </w:rPr>
              <w:tab/>
            </w:r>
            <w:r w:rsidR="004E325F" w:rsidRPr="00E47718">
              <w:rPr>
                <w:rStyle w:val="Hipervnculo"/>
                <w:noProof/>
              </w:rPr>
              <w:t>Despliegue de AMDOCS API COMMON EJB</w:t>
            </w:r>
            <w:r w:rsidR="004E325F">
              <w:rPr>
                <w:noProof/>
                <w:webHidden/>
              </w:rPr>
              <w:tab/>
            </w:r>
            <w:r w:rsidR="004E325F">
              <w:rPr>
                <w:noProof/>
                <w:webHidden/>
              </w:rPr>
              <w:fldChar w:fldCharType="begin"/>
            </w:r>
            <w:r w:rsidR="004E325F">
              <w:rPr>
                <w:noProof/>
                <w:webHidden/>
              </w:rPr>
              <w:instrText xml:space="preserve"> PAGEREF _Toc493494785 \h </w:instrText>
            </w:r>
            <w:r w:rsidR="004E325F">
              <w:rPr>
                <w:noProof/>
                <w:webHidden/>
              </w:rPr>
            </w:r>
            <w:r w:rsidR="004E325F">
              <w:rPr>
                <w:noProof/>
                <w:webHidden/>
              </w:rPr>
              <w:fldChar w:fldCharType="separate"/>
            </w:r>
            <w:r w:rsidR="004E325F">
              <w:rPr>
                <w:noProof/>
                <w:webHidden/>
              </w:rPr>
              <w:t>- 16 -</w:t>
            </w:r>
            <w:r w:rsidR="004E325F">
              <w:rPr>
                <w:noProof/>
                <w:webHidden/>
              </w:rPr>
              <w:fldChar w:fldCharType="end"/>
            </w:r>
          </w:hyperlink>
        </w:p>
        <w:p w14:paraId="50AE6461" w14:textId="0A85E7DC" w:rsidR="004E325F" w:rsidRDefault="00A216D3">
          <w:pPr>
            <w:pStyle w:val="TDC2"/>
            <w:tabs>
              <w:tab w:val="left" w:pos="660"/>
              <w:tab w:val="right" w:leader="dot" w:pos="9323"/>
            </w:tabs>
            <w:rPr>
              <w:rFonts w:asciiTheme="minorHAnsi" w:hAnsiTheme="minorHAnsi"/>
              <w:noProof/>
              <w:color w:val="auto"/>
              <w:sz w:val="22"/>
              <w:lang w:val="es-AR" w:eastAsia="es-AR"/>
            </w:rPr>
          </w:pPr>
          <w:hyperlink w:anchor="_Toc493494786" w:history="1">
            <w:r w:rsidR="004E325F" w:rsidRPr="00E47718">
              <w:rPr>
                <w:rStyle w:val="Hipervnculo"/>
                <w:noProof/>
              </w:rPr>
              <w:t>9.</w:t>
            </w:r>
            <w:r w:rsidR="004E325F">
              <w:rPr>
                <w:rFonts w:asciiTheme="minorHAnsi" w:hAnsiTheme="minorHAnsi"/>
                <w:noProof/>
                <w:color w:val="auto"/>
                <w:sz w:val="22"/>
                <w:lang w:val="es-AR" w:eastAsia="es-AR"/>
              </w:rPr>
              <w:tab/>
            </w:r>
            <w:r w:rsidR="004E325F" w:rsidRPr="00E47718">
              <w:rPr>
                <w:rStyle w:val="Hipervnculo"/>
                <w:noProof/>
              </w:rPr>
              <w:t>Despliegue de una nueva versión AMDOCS API COMMON EJB</w:t>
            </w:r>
            <w:r w:rsidR="004E325F">
              <w:rPr>
                <w:noProof/>
                <w:webHidden/>
              </w:rPr>
              <w:tab/>
            </w:r>
            <w:r w:rsidR="004E325F">
              <w:rPr>
                <w:noProof/>
                <w:webHidden/>
              </w:rPr>
              <w:fldChar w:fldCharType="begin"/>
            </w:r>
            <w:r w:rsidR="004E325F">
              <w:rPr>
                <w:noProof/>
                <w:webHidden/>
              </w:rPr>
              <w:instrText xml:space="preserve"> PAGEREF _Toc493494786 \h </w:instrText>
            </w:r>
            <w:r w:rsidR="004E325F">
              <w:rPr>
                <w:noProof/>
                <w:webHidden/>
              </w:rPr>
            </w:r>
            <w:r w:rsidR="004E325F">
              <w:rPr>
                <w:noProof/>
                <w:webHidden/>
              </w:rPr>
              <w:fldChar w:fldCharType="separate"/>
            </w:r>
            <w:r w:rsidR="004E325F">
              <w:rPr>
                <w:noProof/>
                <w:webHidden/>
              </w:rPr>
              <w:t>- 16 -</w:t>
            </w:r>
            <w:r w:rsidR="004E325F">
              <w:rPr>
                <w:noProof/>
                <w:webHidden/>
              </w:rPr>
              <w:fldChar w:fldCharType="end"/>
            </w:r>
          </w:hyperlink>
        </w:p>
        <w:p w14:paraId="4D4DC49A" w14:textId="648C6B41" w:rsidR="004E325F" w:rsidRDefault="00A216D3">
          <w:pPr>
            <w:pStyle w:val="TDC2"/>
            <w:tabs>
              <w:tab w:val="left" w:pos="880"/>
              <w:tab w:val="right" w:leader="dot" w:pos="9323"/>
            </w:tabs>
            <w:rPr>
              <w:rFonts w:asciiTheme="minorHAnsi" w:hAnsiTheme="minorHAnsi"/>
              <w:noProof/>
              <w:color w:val="auto"/>
              <w:sz w:val="22"/>
              <w:lang w:val="es-AR" w:eastAsia="es-AR"/>
            </w:rPr>
          </w:pPr>
          <w:hyperlink w:anchor="_Toc493494787" w:history="1">
            <w:r w:rsidR="004E325F" w:rsidRPr="00E47718">
              <w:rPr>
                <w:rStyle w:val="Hipervnculo"/>
                <w:noProof/>
              </w:rPr>
              <w:t>10.</w:t>
            </w:r>
            <w:r w:rsidR="004E325F">
              <w:rPr>
                <w:rFonts w:asciiTheme="minorHAnsi" w:hAnsiTheme="minorHAnsi"/>
                <w:noProof/>
                <w:color w:val="auto"/>
                <w:sz w:val="22"/>
                <w:lang w:val="es-AR" w:eastAsia="es-AR"/>
              </w:rPr>
              <w:tab/>
            </w:r>
            <w:r w:rsidR="004E325F" w:rsidRPr="00E47718">
              <w:rPr>
                <w:rStyle w:val="Hipervnculo"/>
                <w:noProof/>
              </w:rPr>
              <w:t>Configuración del archivo de log</w:t>
            </w:r>
            <w:r w:rsidR="004E325F">
              <w:rPr>
                <w:noProof/>
                <w:webHidden/>
              </w:rPr>
              <w:tab/>
            </w:r>
            <w:r w:rsidR="004E325F">
              <w:rPr>
                <w:noProof/>
                <w:webHidden/>
              </w:rPr>
              <w:fldChar w:fldCharType="begin"/>
            </w:r>
            <w:r w:rsidR="004E325F">
              <w:rPr>
                <w:noProof/>
                <w:webHidden/>
              </w:rPr>
              <w:instrText xml:space="preserve"> PAGEREF _Toc493494787 \h </w:instrText>
            </w:r>
            <w:r w:rsidR="004E325F">
              <w:rPr>
                <w:noProof/>
                <w:webHidden/>
              </w:rPr>
            </w:r>
            <w:r w:rsidR="004E325F">
              <w:rPr>
                <w:noProof/>
                <w:webHidden/>
              </w:rPr>
              <w:fldChar w:fldCharType="separate"/>
            </w:r>
            <w:r w:rsidR="004E325F">
              <w:rPr>
                <w:noProof/>
                <w:webHidden/>
              </w:rPr>
              <w:t>- 18 -</w:t>
            </w:r>
            <w:r w:rsidR="004E325F">
              <w:rPr>
                <w:noProof/>
                <w:webHidden/>
              </w:rPr>
              <w:fldChar w:fldCharType="end"/>
            </w:r>
          </w:hyperlink>
        </w:p>
        <w:p w14:paraId="3B7C248F" w14:textId="7A05C598" w:rsidR="004E325F" w:rsidRDefault="00A216D3">
          <w:pPr>
            <w:pStyle w:val="TDC2"/>
            <w:tabs>
              <w:tab w:val="left" w:pos="880"/>
              <w:tab w:val="right" w:leader="dot" w:pos="9323"/>
            </w:tabs>
            <w:rPr>
              <w:rFonts w:asciiTheme="minorHAnsi" w:hAnsiTheme="minorHAnsi"/>
              <w:noProof/>
              <w:color w:val="auto"/>
              <w:sz w:val="22"/>
              <w:lang w:val="es-AR" w:eastAsia="es-AR"/>
            </w:rPr>
          </w:pPr>
          <w:hyperlink w:anchor="_Toc493494788" w:history="1">
            <w:r w:rsidR="004E325F">
              <w:rPr>
                <w:rStyle w:val="Hipervnculo"/>
                <w:noProof/>
              </w:rPr>
              <w:t>11</w:t>
            </w:r>
            <w:r w:rsidR="004E325F" w:rsidRPr="00E47718">
              <w:rPr>
                <w:rStyle w:val="Hipervnculo"/>
                <w:noProof/>
              </w:rPr>
              <w:t>.</w:t>
            </w:r>
            <w:r w:rsidR="004E325F">
              <w:rPr>
                <w:rFonts w:asciiTheme="minorHAnsi" w:hAnsiTheme="minorHAnsi"/>
                <w:noProof/>
                <w:color w:val="auto"/>
                <w:sz w:val="22"/>
                <w:lang w:val="es-AR" w:eastAsia="es-AR"/>
              </w:rPr>
              <w:tab/>
            </w:r>
            <w:r w:rsidR="004E325F" w:rsidRPr="00E47718">
              <w:rPr>
                <w:rStyle w:val="Hipervnculo"/>
                <w:noProof/>
              </w:rPr>
              <w:t>Configuración de los JDNI</w:t>
            </w:r>
            <w:r w:rsidR="004E325F">
              <w:rPr>
                <w:noProof/>
                <w:webHidden/>
              </w:rPr>
              <w:tab/>
            </w:r>
            <w:r w:rsidR="004E325F">
              <w:rPr>
                <w:noProof/>
                <w:webHidden/>
              </w:rPr>
              <w:fldChar w:fldCharType="begin"/>
            </w:r>
            <w:r w:rsidR="004E325F">
              <w:rPr>
                <w:noProof/>
                <w:webHidden/>
              </w:rPr>
              <w:instrText xml:space="preserve"> PAGEREF _Toc493494788 \h </w:instrText>
            </w:r>
            <w:r w:rsidR="004E325F">
              <w:rPr>
                <w:noProof/>
                <w:webHidden/>
              </w:rPr>
            </w:r>
            <w:r w:rsidR="004E325F">
              <w:rPr>
                <w:noProof/>
                <w:webHidden/>
              </w:rPr>
              <w:fldChar w:fldCharType="separate"/>
            </w:r>
            <w:r w:rsidR="004E325F">
              <w:rPr>
                <w:noProof/>
                <w:webHidden/>
              </w:rPr>
              <w:t>- 20 -</w:t>
            </w:r>
            <w:r w:rsidR="004E325F">
              <w:rPr>
                <w:noProof/>
                <w:webHidden/>
              </w:rPr>
              <w:fldChar w:fldCharType="end"/>
            </w:r>
          </w:hyperlink>
        </w:p>
        <w:p w14:paraId="5A20597C" w14:textId="5797B2A3" w:rsidR="00730F2B" w:rsidRDefault="00EA53ED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2615C3E3" w14:textId="77777777" w:rsidR="00730F2B" w:rsidRDefault="00730F2B">
      <w:pPr>
        <w:rPr>
          <w:lang w:val="es-ES_tradnl"/>
        </w:rPr>
      </w:pPr>
      <w:r>
        <w:rPr>
          <w:lang w:val="es-ES_tradnl"/>
        </w:rPr>
        <w:br w:type="page"/>
      </w:r>
    </w:p>
    <w:p w14:paraId="2C08AD23" w14:textId="77777777" w:rsidR="00730F2B" w:rsidRDefault="00730F2B" w:rsidP="0022148E">
      <w:pPr>
        <w:pStyle w:val="Ttulo2"/>
      </w:pPr>
      <w:bookmarkStart w:id="0" w:name="_Toc493494769"/>
      <w:r>
        <w:lastRenderedPageBreak/>
        <w:t>Introducción</w:t>
      </w:r>
      <w:bookmarkEnd w:id="0"/>
    </w:p>
    <w:p w14:paraId="63E6F11A" w14:textId="1A29F676" w:rsidR="00730F2B" w:rsidRDefault="00730F2B" w:rsidP="00730F2B">
      <w:pPr>
        <w:pStyle w:val="Titulo3"/>
      </w:pPr>
      <w:bookmarkStart w:id="1" w:name="_Toc493494770"/>
      <w:r>
        <w:t>Objetivo</w:t>
      </w:r>
      <w:bookmarkEnd w:id="1"/>
    </w:p>
    <w:p w14:paraId="2DBC6709" w14:textId="5A032FD2" w:rsidR="005B31EB" w:rsidRPr="005B31EB" w:rsidRDefault="005B31EB" w:rsidP="005B31EB">
      <w:pPr>
        <w:ind w:firstLine="360"/>
        <w:jc w:val="both"/>
        <w:rPr>
          <w:sz w:val="22"/>
          <w:lang w:val="es-AR"/>
        </w:rPr>
      </w:pPr>
      <w:r w:rsidRPr="005B31EB">
        <w:rPr>
          <w:sz w:val="22"/>
          <w:lang w:val="es-AR"/>
        </w:rPr>
        <w:t xml:space="preserve">El Objetivo del presente documento es </w:t>
      </w:r>
      <w:r w:rsidR="006213E2">
        <w:rPr>
          <w:sz w:val="22"/>
          <w:lang w:val="es-AR"/>
        </w:rPr>
        <w:t xml:space="preserve">describir los pasos necesarios para realizar el despliegue de </w:t>
      </w:r>
      <w:proofErr w:type="gramStart"/>
      <w:r w:rsidR="006213E2">
        <w:rPr>
          <w:sz w:val="22"/>
          <w:lang w:val="es-AR"/>
        </w:rPr>
        <w:t xml:space="preserve">la </w:t>
      </w:r>
      <w:r w:rsidR="00794C47">
        <w:rPr>
          <w:sz w:val="22"/>
          <w:lang w:val="es-AR"/>
        </w:rPr>
        <w:t>aplicaciones</w:t>
      </w:r>
      <w:proofErr w:type="gramEnd"/>
      <w:r w:rsidR="006213E2">
        <w:rPr>
          <w:sz w:val="22"/>
          <w:lang w:val="es-AR"/>
        </w:rPr>
        <w:t xml:space="preserve"> </w:t>
      </w:r>
      <w:r w:rsidR="005752E2">
        <w:rPr>
          <w:sz w:val="22"/>
          <w:lang w:val="es-AR"/>
        </w:rPr>
        <w:t>AMDOCS API COMMON WEB SERVICES</w:t>
      </w:r>
      <w:r w:rsidR="00794C47">
        <w:rPr>
          <w:sz w:val="22"/>
          <w:lang w:val="es-AR"/>
        </w:rPr>
        <w:t xml:space="preserve"> y AMDOCS API COMMON EJB</w:t>
      </w:r>
      <w:r w:rsidR="006E5A14">
        <w:rPr>
          <w:sz w:val="22"/>
          <w:lang w:val="es-AR"/>
        </w:rPr>
        <w:t>.</w:t>
      </w:r>
    </w:p>
    <w:p w14:paraId="2FC99006" w14:textId="77777777" w:rsidR="00730F2B" w:rsidRDefault="00730F2B" w:rsidP="00730F2B">
      <w:pPr>
        <w:pStyle w:val="Titulo3"/>
      </w:pPr>
      <w:bookmarkStart w:id="2" w:name="_Toc493494771"/>
      <w:r>
        <w:t>Alcance</w:t>
      </w:r>
      <w:bookmarkEnd w:id="2"/>
    </w:p>
    <w:p w14:paraId="62A70228" w14:textId="45476079" w:rsidR="00F564DE" w:rsidRDefault="006213E2" w:rsidP="000016B9">
      <w:pPr>
        <w:jc w:val="both"/>
        <w:rPr>
          <w:sz w:val="22"/>
          <w:lang w:val="es-AR"/>
        </w:rPr>
      </w:pPr>
      <w:r>
        <w:rPr>
          <w:sz w:val="22"/>
          <w:lang w:val="es-AR"/>
        </w:rPr>
        <w:t xml:space="preserve">El presente documento tiene como alcance describir los pasos necesarios para la instalación </w:t>
      </w:r>
      <w:r w:rsidR="00DB4CD1">
        <w:rPr>
          <w:sz w:val="22"/>
          <w:lang w:val="es-AR"/>
        </w:rPr>
        <w:t>de:</w:t>
      </w:r>
      <w:r>
        <w:rPr>
          <w:sz w:val="22"/>
          <w:lang w:val="es-AR"/>
        </w:rPr>
        <w:t xml:space="preserve"> </w:t>
      </w:r>
      <w:proofErr w:type="spellStart"/>
      <w:r w:rsidR="00F12E4A">
        <w:rPr>
          <w:sz w:val="22"/>
          <w:lang w:val="es-AR"/>
        </w:rPr>
        <w:t>amdocs</w:t>
      </w:r>
      <w:proofErr w:type="spellEnd"/>
      <w:r w:rsidR="00F12E4A">
        <w:rPr>
          <w:sz w:val="22"/>
          <w:lang w:val="es-AR"/>
        </w:rPr>
        <w:t>-api-</w:t>
      </w:r>
      <w:proofErr w:type="spellStart"/>
      <w:r w:rsidR="00F12E4A">
        <w:rPr>
          <w:sz w:val="22"/>
          <w:lang w:val="es-AR"/>
        </w:rPr>
        <w:t>common</w:t>
      </w:r>
      <w:proofErr w:type="spellEnd"/>
      <w:r w:rsidR="00F12E4A">
        <w:rPr>
          <w:sz w:val="22"/>
          <w:lang w:val="es-AR"/>
        </w:rPr>
        <w:t>-web-</w:t>
      </w:r>
      <w:proofErr w:type="spellStart"/>
      <w:r w:rsidR="00F12E4A">
        <w:rPr>
          <w:sz w:val="22"/>
          <w:lang w:val="es-AR"/>
        </w:rPr>
        <w:t>services</w:t>
      </w:r>
      <w:proofErr w:type="spellEnd"/>
      <w:r w:rsidR="00F12E4A">
        <w:rPr>
          <w:sz w:val="22"/>
          <w:lang w:val="es-AR"/>
        </w:rPr>
        <w:t>-</w:t>
      </w:r>
      <w:proofErr w:type="spellStart"/>
      <w:r w:rsidR="00F12E4A">
        <w:rPr>
          <w:sz w:val="22"/>
          <w:lang w:val="es-AR"/>
        </w:rPr>
        <w:t>ear</w:t>
      </w:r>
      <w:proofErr w:type="spellEnd"/>
      <w:r w:rsidR="00F12E4A">
        <w:rPr>
          <w:sz w:val="22"/>
          <w:lang w:val="es-AR"/>
        </w:rPr>
        <w:t xml:space="preserve"> y </w:t>
      </w:r>
      <w:proofErr w:type="spellStart"/>
      <w:r w:rsidR="00F12E4A">
        <w:rPr>
          <w:sz w:val="22"/>
          <w:lang w:val="es-AR"/>
        </w:rPr>
        <w:t>amdocs</w:t>
      </w:r>
      <w:proofErr w:type="spellEnd"/>
      <w:r w:rsidR="00F12E4A">
        <w:rPr>
          <w:sz w:val="22"/>
          <w:lang w:val="es-AR"/>
        </w:rPr>
        <w:t>-api-</w:t>
      </w:r>
      <w:proofErr w:type="spellStart"/>
      <w:r w:rsidR="00F12E4A">
        <w:rPr>
          <w:sz w:val="22"/>
          <w:lang w:val="es-AR"/>
        </w:rPr>
        <w:t>common</w:t>
      </w:r>
      <w:proofErr w:type="spellEnd"/>
      <w:r w:rsidR="00F12E4A">
        <w:rPr>
          <w:sz w:val="22"/>
          <w:lang w:val="es-AR"/>
        </w:rPr>
        <w:t>-</w:t>
      </w:r>
      <w:proofErr w:type="spellStart"/>
      <w:r w:rsidR="00F12E4A">
        <w:rPr>
          <w:sz w:val="22"/>
          <w:lang w:val="es-AR"/>
        </w:rPr>
        <w:t>ejb-ear</w:t>
      </w:r>
      <w:proofErr w:type="spellEnd"/>
      <w:r w:rsidR="00F12E4A">
        <w:rPr>
          <w:sz w:val="22"/>
          <w:lang w:val="es-AR"/>
        </w:rPr>
        <w:t>.</w:t>
      </w:r>
    </w:p>
    <w:p w14:paraId="3C0A996A" w14:textId="5B2409E2" w:rsidR="00DB4CD1" w:rsidRPr="000266F5" w:rsidRDefault="00DB4CD1" w:rsidP="000016B9">
      <w:pPr>
        <w:jc w:val="both"/>
        <w:rPr>
          <w:sz w:val="22"/>
          <w:lang w:val="es-AR"/>
        </w:rPr>
      </w:pPr>
      <w:r w:rsidRPr="000266F5">
        <w:rPr>
          <w:sz w:val="22"/>
          <w:lang w:val="es-AR"/>
        </w:rPr>
        <w:t xml:space="preserve">El presente documento solo especifica como instalar los componentes mencionados en el ambiente </w:t>
      </w:r>
      <w:r w:rsidR="00D05333" w:rsidRPr="000266F5">
        <w:rPr>
          <w:sz w:val="22"/>
          <w:lang w:val="es-AR"/>
        </w:rPr>
        <w:t>productivo</w:t>
      </w:r>
      <w:r w:rsidRPr="000266F5">
        <w:rPr>
          <w:sz w:val="22"/>
          <w:lang w:val="es-AR"/>
        </w:rPr>
        <w:t xml:space="preserve"> de </w:t>
      </w:r>
      <w:r w:rsidR="009D75B7">
        <w:rPr>
          <w:sz w:val="22"/>
          <w:lang w:val="es-AR"/>
        </w:rPr>
        <w:t>Telefónica</w:t>
      </w:r>
      <w:r w:rsidR="000544B5">
        <w:rPr>
          <w:sz w:val="22"/>
          <w:lang w:val="es-AR"/>
        </w:rPr>
        <w:t xml:space="preserve"> Argentina</w:t>
      </w:r>
      <w:r w:rsidRPr="000266F5">
        <w:rPr>
          <w:sz w:val="22"/>
          <w:lang w:val="es-AR"/>
        </w:rPr>
        <w:t>.</w:t>
      </w:r>
    </w:p>
    <w:p w14:paraId="7DAC4C06" w14:textId="77777777" w:rsidR="00687C35" w:rsidRDefault="00913669" w:rsidP="0022148E">
      <w:pPr>
        <w:pStyle w:val="Ttulo2"/>
      </w:pPr>
      <w:bookmarkStart w:id="3" w:name="_Toc493494772"/>
      <w:r>
        <w:t>Historial de Revisiones</w:t>
      </w:r>
      <w:bookmarkEnd w:id="3"/>
    </w:p>
    <w:p w14:paraId="55ED7E2F" w14:textId="77777777" w:rsidR="005E2B0D" w:rsidRDefault="005E2B0D" w:rsidP="005E2B0D">
      <w:pPr>
        <w:rPr>
          <w:lang w:val="es-ES_tradnl"/>
        </w:rPr>
      </w:pPr>
    </w:p>
    <w:tbl>
      <w:tblPr>
        <w:tblStyle w:val="Tablaconcuadrcula"/>
        <w:tblW w:w="9253" w:type="dxa"/>
        <w:tblLook w:val="04A0" w:firstRow="1" w:lastRow="0" w:firstColumn="1" w:lastColumn="0" w:noHBand="0" w:noVBand="1"/>
      </w:tblPr>
      <w:tblGrid>
        <w:gridCol w:w="1249"/>
        <w:gridCol w:w="974"/>
        <w:gridCol w:w="2445"/>
        <w:gridCol w:w="2812"/>
        <w:gridCol w:w="1773"/>
      </w:tblGrid>
      <w:tr w:rsidR="005E2B0D" w:rsidRPr="00265E9E" w14:paraId="3ABA9E13" w14:textId="77777777" w:rsidTr="00265E9E">
        <w:tc>
          <w:tcPr>
            <w:tcW w:w="1249" w:type="dxa"/>
            <w:shd w:val="clear" w:color="auto" w:fill="BFBFBF" w:themeFill="background1" w:themeFillShade="BF"/>
          </w:tcPr>
          <w:p w14:paraId="130EC298" w14:textId="77777777" w:rsidR="005E2B0D" w:rsidRPr="00265E9E" w:rsidRDefault="004A1E10" w:rsidP="004A1E10">
            <w:pPr>
              <w:rPr>
                <w:rStyle w:val="Textoennegrita"/>
                <w:color w:val="auto"/>
                <w:lang w:val="es-ES"/>
              </w:rPr>
            </w:pPr>
            <w:r w:rsidRPr="004A1E10">
              <w:rPr>
                <w:lang w:val="es-ES_tradnl"/>
              </w:rPr>
              <w:t>Fecha</w:t>
            </w:r>
          </w:p>
        </w:tc>
        <w:tc>
          <w:tcPr>
            <w:tcW w:w="974" w:type="dxa"/>
            <w:shd w:val="clear" w:color="auto" w:fill="BFBFBF" w:themeFill="background1" w:themeFillShade="BF"/>
          </w:tcPr>
          <w:p w14:paraId="384BFBD0" w14:textId="77777777" w:rsidR="005E2B0D" w:rsidRDefault="004A1E10" w:rsidP="005E2B0D">
            <w:pPr>
              <w:rPr>
                <w:lang w:val="es-ES_tradnl"/>
              </w:rPr>
            </w:pPr>
            <w:r>
              <w:rPr>
                <w:lang w:val="es-ES_tradnl"/>
              </w:rPr>
              <w:t>Versión</w:t>
            </w:r>
          </w:p>
        </w:tc>
        <w:tc>
          <w:tcPr>
            <w:tcW w:w="2445" w:type="dxa"/>
            <w:shd w:val="clear" w:color="auto" w:fill="BFBFBF" w:themeFill="background1" w:themeFillShade="BF"/>
          </w:tcPr>
          <w:p w14:paraId="5608360D" w14:textId="77777777" w:rsidR="005E2B0D" w:rsidRDefault="004A1E10" w:rsidP="005E2B0D">
            <w:pPr>
              <w:rPr>
                <w:lang w:val="es-ES_tradnl"/>
              </w:rPr>
            </w:pPr>
            <w:r>
              <w:rPr>
                <w:lang w:val="es-ES_tradnl"/>
              </w:rPr>
              <w:t>Autor</w:t>
            </w:r>
          </w:p>
        </w:tc>
        <w:tc>
          <w:tcPr>
            <w:tcW w:w="2812" w:type="dxa"/>
            <w:shd w:val="clear" w:color="auto" w:fill="BFBFBF" w:themeFill="background1" w:themeFillShade="BF"/>
          </w:tcPr>
          <w:p w14:paraId="140E623F" w14:textId="77777777" w:rsidR="005E2B0D" w:rsidRDefault="004A1E10" w:rsidP="005E2B0D">
            <w:pPr>
              <w:rPr>
                <w:lang w:val="es-ES_tradnl"/>
              </w:rPr>
            </w:pPr>
            <w:r>
              <w:rPr>
                <w:lang w:val="es-ES_tradnl"/>
              </w:rPr>
              <w:t>Descripción</w:t>
            </w:r>
          </w:p>
        </w:tc>
        <w:tc>
          <w:tcPr>
            <w:tcW w:w="1773" w:type="dxa"/>
            <w:shd w:val="clear" w:color="auto" w:fill="BFBFBF" w:themeFill="background1" w:themeFillShade="BF"/>
          </w:tcPr>
          <w:p w14:paraId="06DBD658" w14:textId="77777777" w:rsidR="005E2B0D" w:rsidRDefault="004A1E10" w:rsidP="005E2B0D">
            <w:pPr>
              <w:rPr>
                <w:lang w:val="es-ES_tradnl"/>
              </w:rPr>
            </w:pPr>
            <w:r>
              <w:rPr>
                <w:lang w:val="es-ES_tradnl"/>
              </w:rPr>
              <w:t>Revisado Por</w:t>
            </w:r>
          </w:p>
        </w:tc>
      </w:tr>
      <w:tr w:rsidR="005E2B0D" w14:paraId="20CDA56E" w14:textId="77777777" w:rsidTr="00265E9E">
        <w:tc>
          <w:tcPr>
            <w:tcW w:w="1249" w:type="dxa"/>
          </w:tcPr>
          <w:p w14:paraId="244F09E8" w14:textId="1406C81C" w:rsidR="005E2B0D" w:rsidRPr="00FE3345" w:rsidRDefault="000544B5" w:rsidP="008033C8">
            <w:pPr>
              <w:rPr>
                <w:i/>
                <w:color w:val="auto"/>
                <w:lang w:val="es-ES_tradnl"/>
              </w:rPr>
            </w:pPr>
            <w:r>
              <w:rPr>
                <w:i/>
                <w:color w:val="auto"/>
                <w:lang w:val="es-ES_tradnl"/>
              </w:rPr>
              <w:t>08-08</w:t>
            </w:r>
            <w:r w:rsidR="006213E2">
              <w:rPr>
                <w:i/>
                <w:color w:val="auto"/>
                <w:lang w:val="es-ES_tradnl"/>
              </w:rPr>
              <w:t>-17</w:t>
            </w:r>
          </w:p>
        </w:tc>
        <w:tc>
          <w:tcPr>
            <w:tcW w:w="974" w:type="dxa"/>
          </w:tcPr>
          <w:p w14:paraId="073BDC4E" w14:textId="77777777" w:rsidR="005E2B0D" w:rsidRPr="004A1E10" w:rsidRDefault="004A1E10" w:rsidP="005E2B0D">
            <w:pPr>
              <w:rPr>
                <w:color w:val="auto"/>
                <w:lang w:val="es-ES_tradnl"/>
              </w:rPr>
            </w:pPr>
            <w:r w:rsidRPr="004A1E10">
              <w:rPr>
                <w:color w:val="auto"/>
                <w:lang w:val="es-ES_tradnl"/>
              </w:rPr>
              <w:t>1.0</w:t>
            </w:r>
          </w:p>
        </w:tc>
        <w:tc>
          <w:tcPr>
            <w:tcW w:w="2445" w:type="dxa"/>
          </w:tcPr>
          <w:p w14:paraId="1E7F59B4" w14:textId="60189767" w:rsidR="005E2B0D" w:rsidRPr="004A1E10" w:rsidRDefault="000544B5" w:rsidP="005E2B0D">
            <w:pPr>
              <w:rPr>
                <w:color w:val="auto"/>
                <w:lang w:val="es-ES_tradnl"/>
              </w:rPr>
            </w:pPr>
            <w:r>
              <w:rPr>
                <w:color w:val="auto"/>
                <w:lang w:val="es-ES_tradnl"/>
              </w:rPr>
              <w:t>Carlos Centurion</w:t>
            </w:r>
          </w:p>
        </w:tc>
        <w:tc>
          <w:tcPr>
            <w:tcW w:w="2812" w:type="dxa"/>
          </w:tcPr>
          <w:p w14:paraId="16A11F2B" w14:textId="77777777" w:rsidR="005E2B0D" w:rsidRPr="004A1E10" w:rsidRDefault="004A1E10" w:rsidP="005E2B0D">
            <w:pPr>
              <w:rPr>
                <w:color w:val="auto"/>
                <w:lang w:val="es-ES_tradnl"/>
              </w:rPr>
            </w:pPr>
            <w:r w:rsidRPr="004A1E10">
              <w:rPr>
                <w:color w:val="auto"/>
                <w:lang w:val="es-ES_tradnl"/>
              </w:rPr>
              <w:t>Creación del Documento</w:t>
            </w:r>
          </w:p>
        </w:tc>
        <w:tc>
          <w:tcPr>
            <w:tcW w:w="1773" w:type="dxa"/>
          </w:tcPr>
          <w:p w14:paraId="3E3560C1" w14:textId="7DE0AA72" w:rsidR="005E2B0D" w:rsidRDefault="005E2B0D" w:rsidP="005E2B0D">
            <w:pPr>
              <w:rPr>
                <w:lang w:val="es-ES_tradnl"/>
              </w:rPr>
            </w:pPr>
          </w:p>
        </w:tc>
      </w:tr>
      <w:tr w:rsidR="001A2566" w:rsidRPr="000D758C" w14:paraId="152CFBD1" w14:textId="77777777" w:rsidTr="00265E9E">
        <w:tc>
          <w:tcPr>
            <w:tcW w:w="1249" w:type="dxa"/>
          </w:tcPr>
          <w:p w14:paraId="206D89D0" w14:textId="4532D5BD" w:rsidR="001A2566" w:rsidRDefault="001A2566" w:rsidP="008033C8">
            <w:pPr>
              <w:rPr>
                <w:i/>
                <w:color w:val="auto"/>
                <w:lang w:val="es-ES_tradnl"/>
              </w:rPr>
            </w:pPr>
            <w:r>
              <w:rPr>
                <w:i/>
                <w:color w:val="auto"/>
                <w:lang w:val="es-ES_tradnl"/>
              </w:rPr>
              <w:t>18-</w:t>
            </w:r>
            <w:r w:rsidR="000D758C">
              <w:rPr>
                <w:i/>
                <w:color w:val="auto"/>
                <w:lang w:val="es-ES_tradnl"/>
              </w:rPr>
              <w:t>09-17</w:t>
            </w:r>
          </w:p>
        </w:tc>
        <w:tc>
          <w:tcPr>
            <w:tcW w:w="974" w:type="dxa"/>
          </w:tcPr>
          <w:p w14:paraId="254CA4A4" w14:textId="3AA8F86E" w:rsidR="001A2566" w:rsidRPr="004A1E10" w:rsidRDefault="000D758C" w:rsidP="005E2B0D">
            <w:pPr>
              <w:rPr>
                <w:color w:val="auto"/>
                <w:lang w:val="es-ES_tradnl"/>
              </w:rPr>
            </w:pPr>
            <w:r>
              <w:rPr>
                <w:color w:val="auto"/>
                <w:lang w:val="es-ES_tradnl"/>
              </w:rPr>
              <w:t>2.0</w:t>
            </w:r>
          </w:p>
        </w:tc>
        <w:tc>
          <w:tcPr>
            <w:tcW w:w="2445" w:type="dxa"/>
          </w:tcPr>
          <w:p w14:paraId="0854E446" w14:textId="5860C441" w:rsidR="001A2566" w:rsidRDefault="000D758C" w:rsidP="005E2B0D">
            <w:pPr>
              <w:rPr>
                <w:color w:val="auto"/>
                <w:lang w:val="es-ES_tradnl"/>
              </w:rPr>
            </w:pPr>
            <w:r>
              <w:rPr>
                <w:color w:val="auto"/>
                <w:lang w:val="es-ES_tradnl"/>
              </w:rPr>
              <w:t>Carlos Centurion</w:t>
            </w:r>
          </w:p>
        </w:tc>
        <w:tc>
          <w:tcPr>
            <w:tcW w:w="2812" w:type="dxa"/>
          </w:tcPr>
          <w:p w14:paraId="3BC609DA" w14:textId="4E89228E" w:rsidR="001A2566" w:rsidRPr="004A1E10" w:rsidRDefault="000D758C" w:rsidP="005E2B0D">
            <w:pPr>
              <w:rPr>
                <w:color w:val="auto"/>
                <w:lang w:val="es-ES_tradnl"/>
              </w:rPr>
            </w:pPr>
            <w:r>
              <w:rPr>
                <w:color w:val="auto"/>
                <w:lang w:val="es-ES_tradnl"/>
              </w:rPr>
              <w:t>Se agrega detalle al proceso de despliegue.</w:t>
            </w:r>
          </w:p>
        </w:tc>
        <w:tc>
          <w:tcPr>
            <w:tcW w:w="1773" w:type="dxa"/>
          </w:tcPr>
          <w:p w14:paraId="3774C16B" w14:textId="7CD59A61" w:rsidR="001A2566" w:rsidRDefault="000D758C" w:rsidP="005E2B0D">
            <w:pPr>
              <w:rPr>
                <w:lang w:val="es-ES_tradnl"/>
              </w:rPr>
            </w:pPr>
            <w:r>
              <w:rPr>
                <w:lang w:val="es-ES_tradnl"/>
              </w:rPr>
              <w:t>Carlos Centurion</w:t>
            </w:r>
          </w:p>
        </w:tc>
      </w:tr>
      <w:tr w:rsidR="00B8452E" w:rsidRPr="00B8452E" w14:paraId="26A0EA40" w14:textId="77777777" w:rsidTr="00265E9E">
        <w:tc>
          <w:tcPr>
            <w:tcW w:w="1249" w:type="dxa"/>
          </w:tcPr>
          <w:p w14:paraId="18DA280F" w14:textId="442F0461" w:rsidR="00B8452E" w:rsidRDefault="00B8452E" w:rsidP="008033C8">
            <w:pPr>
              <w:rPr>
                <w:i/>
                <w:color w:val="auto"/>
                <w:lang w:val="es-ES_tradnl"/>
              </w:rPr>
            </w:pPr>
            <w:bookmarkStart w:id="4" w:name="_GoBack"/>
            <w:r>
              <w:rPr>
                <w:i/>
                <w:color w:val="auto"/>
                <w:lang w:val="es-ES_tradnl"/>
              </w:rPr>
              <w:t>19-09-17</w:t>
            </w:r>
          </w:p>
        </w:tc>
        <w:tc>
          <w:tcPr>
            <w:tcW w:w="974" w:type="dxa"/>
          </w:tcPr>
          <w:p w14:paraId="043F97C7" w14:textId="4215F22D" w:rsidR="00B8452E" w:rsidRDefault="00B8452E" w:rsidP="005E2B0D">
            <w:pPr>
              <w:rPr>
                <w:color w:val="auto"/>
                <w:lang w:val="es-ES_tradnl"/>
              </w:rPr>
            </w:pPr>
            <w:r>
              <w:rPr>
                <w:color w:val="auto"/>
                <w:lang w:val="es-ES_tradnl"/>
              </w:rPr>
              <w:t>2.1</w:t>
            </w:r>
          </w:p>
        </w:tc>
        <w:tc>
          <w:tcPr>
            <w:tcW w:w="2445" w:type="dxa"/>
          </w:tcPr>
          <w:p w14:paraId="16AE55FB" w14:textId="4C69C79B" w:rsidR="00B8452E" w:rsidRDefault="00B8452E" w:rsidP="005E2B0D">
            <w:pPr>
              <w:rPr>
                <w:color w:val="auto"/>
                <w:lang w:val="es-ES_tradnl"/>
              </w:rPr>
            </w:pPr>
            <w:r>
              <w:rPr>
                <w:color w:val="auto"/>
                <w:lang w:val="es-ES_tradnl"/>
              </w:rPr>
              <w:t>Carlos Centurion</w:t>
            </w:r>
          </w:p>
        </w:tc>
        <w:tc>
          <w:tcPr>
            <w:tcW w:w="2812" w:type="dxa"/>
          </w:tcPr>
          <w:p w14:paraId="392549DD" w14:textId="7711E491" w:rsidR="00B8452E" w:rsidRPr="00B8452E" w:rsidRDefault="00B8452E" w:rsidP="005E2B0D">
            <w:pPr>
              <w:rPr>
                <w:color w:val="auto"/>
                <w:u w:val="single"/>
                <w:lang w:val="es-ES_tradnl"/>
              </w:rPr>
            </w:pPr>
            <w:r>
              <w:rPr>
                <w:color w:val="auto"/>
                <w:lang w:val="es-ES_tradnl"/>
              </w:rPr>
              <w:t>Se modifico la configuración de las opciones para JAVA_OPTIONS</w:t>
            </w:r>
          </w:p>
        </w:tc>
        <w:tc>
          <w:tcPr>
            <w:tcW w:w="1773" w:type="dxa"/>
          </w:tcPr>
          <w:p w14:paraId="668F684B" w14:textId="1F3AEC2A" w:rsidR="00B8452E" w:rsidRDefault="00B8452E" w:rsidP="005E2B0D">
            <w:pPr>
              <w:rPr>
                <w:lang w:val="es-ES_tradnl"/>
              </w:rPr>
            </w:pPr>
            <w:r>
              <w:rPr>
                <w:lang w:val="es-ES_tradnl"/>
              </w:rPr>
              <w:t>Nestor Spedalieri</w:t>
            </w:r>
          </w:p>
        </w:tc>
      </w:tr>
      <w:bookmarkEnd w:id="4"/>
    </w:tbl>
    <w:p w14:paraId="04E3AC2B" w14:textId="77777777" w:rsidR="005E2B0D" w:rsidRPr="005E2B0D" w:rsidRDefault="005E2B0D" w:rsidP="005E2B0D">
      <w:pPr>
        <w:rPr>
          <w:lang w:val="es-ES_tradnl"/>
        </w:rPr>
      </w:pPr>
    </w:p>
    <w:p w14:paraId="2D5091AA" w14:textId="77777777" w:rsidR="007568DB" w:rsidRDefault="00913669" w:rsidP="0022148E">
      <w:pPr>
        <w:pStyle w:val="Ttulo2"/>
      </w:pPr>
      <w:bookmarkStart w:id="5" w:name="_Documentos_Adjuntos"/>
      <w:bookmarkStart w:id="6" w:name="_Toc493494773"/>
      <w:bookmarkEnd w:id="5"/>
      <w:r>
        <w:t>Documentos Adjuntos</w:t>
      </w:r>
      <w:r w:rsidR="00265E9E">
        <w:t xml:space="preserve"> (N/A)</w:t>
      </w:r>
      <w:bookmarkEnd w:id="6"/>
    </w:p>
    <w:p w14:paraId="06F0E866" w14:textId="77777777" w:rsidR="005B31EB" w:rsidRPr="005B31EB" w:rsidRDefault="005B31EB" w:rsidP="004A1E10">
      <w:pPr>
        <w:rPr>
          <w:sz w:val="22"/>
          <w:lang w:val="es-ES_tradnl"/>
        </w:rPr>
      </w:pPr>
      <w:r w:rsidRPr="005B31EB">
        <w:rPr>
          <w:sz w:val="22"/>
          <w:lang w:val="es-ES_tradnl"/>
        </w:rPr>
        <w:t>Se acompañan los siguientes documentos para la comprensión del/</w:t>
      </w:r>
      <w:proofErr w:type="gramStart"/>
      <w:r w:rsidRPr="005B31EB">
        <w:rPr>
          <w:sz w:val="22"/>
          <w:lang w:val="es-ES_tradnl"/>
        </w:rPr>
        <w:t>de los requerimiento</w:t>
      </w:r>
      <w:proofErr w:type="gramEnd"/>
      <w:r w:rsidRPr="005B31EB">
        <w:rPr>
          <w:sz w:val="22"/>
          <w:lang w:val="es-ES_tradnl"/>
        </w:rPr>
        <w:t>/s incluido/s en el presente.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45"/>
        <w:gridCol w:w="2822"/>
      </w:tblGrid>
      <w:tr w:rsidR="004A1E10" w14:paraId="422B9518" w14:textId="77777777" w:rsidTr="00F37515">
        <w:tc>
          <w:tcPr>
            <w:tcW w:w="6345" w:type="dxa"/>
            <w:shd w:val="clear" w:color="auto" w:fill="BFBFBF" w:themeFill="background1" w:themeFillShade="BF"/>
          </w:tcPr>
          <w:p w14:paraId="63104906" w14:textId="77777777" w:rsidR="004A1E10" w:rsidRDefault="004A1E10" w:rsidP="004A1E10">
            <w:pPr>
              <w:rPr>
                <w:lang w:val="es-ES_tradnl"/>
              </w:rPr>
            </w:pPr>
            <w:r>
              <w:rPr>
                <w:lang w:val="es-ES_tradnl"/>
              </w:rPr>
              <w:t>Título</w:t>
            </w:r>
          </w:p>
        </w:tc>
        <w:tc>
          <w:tcPr>
            <w:tcW w:w="2822" w:type="dxa"/>
            <w:shd w:val="clear" w:color="auto" w:fill="BFBFBF" w:themeFill="background1" w:themeFillShade="BF"/>
          </w:tcPr>
          <w:p w14:paraId="02CE5F53" w14:textId="77777777" w:rsidR="004A1E10" w:rsidRDefault="004A1E10" w:rsidP="004A1E10">
            <w:pPr>
              <w:rPr>
                <w:lang w:val="es-ES_tradnl"/>
              </w:rPr>
            </w:pPr>
            <w:r>
              <w:rPr>
                <w:lang w:val="es-ES_tradnl"/>
              </w:rPr>
              <w:t>Archivo</w:t>
            </w:r>
          </w:p>
        </w:tc>
      </w:tr>
      <w:tr w:rsidR="004A1E10" w:rsidRPr="00265E9E" w14:paraId="1D996D99" w14:textId="77777777" w:rsidTr="00F37515">
        <w:tc>
          <w:tcPr>
            <w:tcW w:w="6345" w:type="dxa"/>
          </w:tcPr>
          <w:p w14:paraId="1D039E6D" w14:textId="77777777" w:rsidR="004A1E10" w:rsidRDefault="004A1E10" w:rsidP="00FE3345">
            <w:pPr>
              <w:rPr>
                <w:lang w:val="es-ES_tradnl"/>
              </w:rPr>
            </w:pPr>
          </w:p>
        </w:tc>
        <w:tc>
          <w:tcPr>
            <w:tcW w:w="2822" w:type="dxa"/>
          </w:tcPr>
          <w:p w14:paraId="2EE18AE0" w14:textId="77777777" w:rsidR="004A1E10" w:rsidRDefault="004A1E10" w:rsidP="004A1E10">
            <w:pPr>
              <w:rPr>
                <w:lang w:val="es-ES_tradnl"/>
              </w:rPr>
            </w:pPr>
          </w:p>
        </w:tc>
      </w:tr>
      <w:tr w:rsidR="00A26ACB" w:rsidRPr="00265E9E" w14:paraId="6908C01B" w14:textId="77777777" w:rsidTr="00F37515">
        <w:tc>
          <w:tcPr>
            <w:tcW w:w="6345" w:type="dxa"/>
          </w:tcPr>
          <w:p w14:paraId="220E3F3B" w14:textId="77777777" w:rsidR="00A26ACB" w:rsidRPr="00FE3345" w:rsidRDefault="00A26ACB" w:rsidP="004A1E10">
            <w:pPr>
              <w:rPr>
                <w:i/>
                <w:lang w:val="es-ES_tradnl"/>
              </w:rPr>
            </w:pPr>
          </w:p>
        </w:tc>
        <w:tc>
          <w:tcPr>
            <w:tcW w:w="2822" w:type="dxa"/>
          </w:tcPr>
          <w:p w14:paraId="179C7A33" w14:textId="77777777" w:rsidR="00A26ACB" w:rsidRDefault="00A26ACB" w:rsidP="004A1E10">
            <w:pPr>
              <w:rPr>
                <w:lang w:val="es-ES_tradnl"/>
              </w:rPr>
            </w:pPr>
          </w:p>
        </w:tc>
      </w:tr>
      <w:tr w:rsidR="00E84003" w14:paraId="1FECC170" w14:textId="77777777" w:rsidTr="00F37515">
        <w:tc>
          <w:tcPr>
            <w:tcW w:w="6345" w:type="dxa"/>
          </w:tcPr>
          <w:p w14:paraId="0FBEB3E3" w14:textId="77777777" w:rsidR="00E84003" w:rsidRPr="00FE3345" w:rsidRDefault="00E84003" w:rsidP="004A1E10">
            <w:pPr>
              <w:rPr>
                <w:i/>
                <w:lang w:val="es-ES_tradnl"/>
              </w:rPr>
            </w:pPr>
          </w:p>
        </w:tc>
        <w:tc>
          <w:tcPr>
            <w:tcW w:w="2822" w:type="dxa"/>
          </w:tcPr>
          <w:p w14:paraId="2207CA68" w14:textId="77777777" w:rsidR="00E84003" w:rsidRPr="00386AA1" w:rsidRDefault="00E84003" w:rsidP="004A1E10">
            <w:pPr>
              <w:rPr>
                <w:lang w:val="es-ES_tradnl"/>
              </w:rPr>
            </w:pPr>
          </w:p>
        </w:tc>
      </w:tr>
    </w:tbl>
    <w:p w14:paraId="58C5AE5E" w14:textId="77777777" w:rsidR="002359A4" w:rsidRDefault="002359A4" w:rsidP="004A1E10">
      <w:pPr>
        <w:rPr>
          <w:lang w:val="es-ES_tradnl"/>
        </w:rPr>
      </w:pPr>
    </w:p>
    <w:p w14:paraId="32BF2D55" w14:textId="77777777" w:rsidR="002359A4" w:rsidRDefault="002359A4">
      <w:pPr>
        <w:rPr>
          <w:lang w:val="es-ES_tradnl"/>
        </w:rPr>
      </w:pPr>
      <w:r>
        <w:rPr>
          <w:lang w:val="es-ES_tradnl"/>
        </w:rPr>
        <w:br w:type="page"/>
      </w:r>
    </w:p>
    <w:p w14:paraId="6B3ADFE8" w14:textId="77777777" w:rsidR="00913669" w:rsidRDefault="008965F2" w:rsidP="0022148E">
      <w:pPr>
        <w:pStyle w:val="Ttulo2"/>
      </w:pPr>
      <w:bookmarkStart w:id="7" w:name="_Toc493494774"/>
      <w:r>
        <w:lastRenderedPageBreak/>
        <w:t>Descripción General</w:t>
      </w:r>
      <w:bookmarkEnd w:id="7"/>
    </w:p>
    <w:p w14:paraId="4CACB2CE" w14:textId="77777777" w:rsidR="00265E9E" w:rsidRDefault="00265E9E" w:rsidP="00A60EC5">
      <w:pPr>
        <w:rPr>
          <w:lang w:val="es-ES_tradnl"/>
        </w:rPr>
      </w:pPr>
    </w:p>
    <w:p w14:paraId="1854557E" w14:textId="77777777" w:rsidR="00672506" w:rsidRDefault="005D689C" w:rsidP="00A60EC5">
      <w:pPr>
        <w:rPr>
          <w:lang w:val="es-ES_tradnl"/>
        </w:rPr>
      </w:pPr>
      <w:r>
        <w:rPr>
          <w:lang w:val="es-ES_tradnl"/>
        </w:rPr>
        <w:t xml:space="preserve">El proyecto </w:t>
      </w:r>
      <w:r w:rsidR="00DB4CD1">
        <w:rPr>
          <w:lang w:val="es-ES_tradnl"/>
        </w:rPr>
        <w:t>está compuesto por la siguiente estructura de componentes a ser instalados:</w:t>
      </w:r>
    </w:p>
    <w:p w14:paraId="76606F47" w14:textId="18A213C9" w:rsidR="00672506" w:rsidRPr="00F12E4A" w:rsidRDefault="00E73E25" w:rsidP="003736A1">
      <w:pPr>
        <w:pStyle w:val="Prrafodelista"/>
        <w:numPr>
          <w:ilvl w:val="0"/>
          <w:numId w:val="2"/>
        </w:numPr>
      </w:pPr>
      <w:proofErr w:type="spellStart"/>
      <w:r>
        <w:t>a</w:t>
      </w:r>
      <w:r w:rsidR="00F12E4A" w:rsidRPr="00F12E4A">
        <w:t>mdocs</w:t>
      </w:r>
      <w:proofErr w:type="spellEnd"/>
      <w:r w:rsidR="00F12E4A" w:rsidRPr="00F12E4A">
        <w:t>-</w:t>
      </w:r>
      <w:proofErr w:type="spellStart"/>
      <w:r w:rsidR="00F12E4A" w:rsidRPr="00F12E4A">
        <w:t>api</w:t>
      </w:r>
      <w:proofErr w:type="spellEnd"/>
      <w:r w:rsidR="00F12E4A" w:rsidRPr="00F12E4A">
        <w:t>-common-web-services-ear</w:t>
      </w:r>
    </w:p>
    <w:p w14:paraId="43EA3339" w14:textId="59EFE9D1" w:rsidR="00B609E5" w:rsidRPr="008D636F" w:rsidRDefault="00E73E25" w:rsidP="003736A1">
      <w:pPr>
        <w:pStyle w:val="Prrafodelista"/>
        <w:numPr>
          <w:ilvl w:val="0"/>
          <w:numId w:val="2"/>
        </w:numPr>
      </w:pPr>
      <w:proofErr w:type="spellStart"/>
      <w:r>
        <w:t>a</w:t>
      </w:r>
      <w:r w:rsidR="008D636F">
        <w:t>mdocs</w:t>
      </w:r>
      <w:proofErr w:type="spellEnd"/>
      <w:r w:rsidR="008D636F">
        <w:t>-</w:t>
      </w:r>
      <w:proofErr w:type="spellStart"/>
      <w:r w:rsidR="008D636F">
        <w:t>api</w:t>
      </w:r>
      <w:proofErr w:type="spellEnd"/>
      <w:r w:rsidR="008D636F">
        <w:t>-common-</w:t>
      </w:r>
      <w:proofErr w:type="spellStart"/>
      <w:r w:rsidR="008D636F">
        <w:t>ejb</w:t>
      </w:r>
      <w:proofErr w:type="spellEnd"/>
      <w:r w:rsidR="008D636F">
        <w:t>-ear</w:t>
      </w:r>
    </w:p>
    <w:p w14:paraId="0ABBF67D" w14:textId="6E3B091C" w:rsidR="00D50A0B" w:rsidRPr="00D50A0B" w:rsidRDefault="00E73E25" w:rsidP="00D50A0B">
      <w:pPr>
        <w:rPr>
          <w:lang w:val="es-ES_tradnl"/>
        </w:rPr>
      </w:pPr>
      <w:r>
        <w:rPr>
          <w:lang w:val="es-ES_tradnl"/>
        </w:rPr>
        <w:t xml:space="preserve">El primer componente es el web </w:t>
      </w:r>
      <w:proofErr w:type="spellStart"/>
      <w:r>
        <w:rPr>
          <w:lang w:val="es-ES_tradnl"/>
        </w:rPr>
        <w:t>services</w:t>
      </w:r>
      <w:proofErr w:type="spellEnd"/>
      <w:r>
        <w:rPr>
          <w:lang w:val="es-ES_tradnl"/>
        </w:rPr>
        <w:t xml:space="preserve"> en si y es el que se entrega al cliente, mientas que el </w:t>
      </w:r>
      <w:proofErr w:type="spellStart"/>
      <w:r>
        <w:rPr>
          <w:lang w:val="es-ES_tradnl"/>
        </w:rPr>
        <w:t>segudo</w:t>
      </w:r>
      <w:proofErr w:type="spellEnd"/>
      <w:r>
        <w:rPr>
          <w:lang w:val="es-ES_tradnl"/>
        </w:rPr>
        <w:t xml:space="preserve"> es </w:t>
      </w:r>
      <w:proofErr w:type="gramStart"/>
      <w:r>
        <w:rPr>
          <w:lang w:val="es-ES_tradnl"/>
        </w:rPr>
        <w:t>un aplicación</w:t>
      </w:r>
      <w:proofErr w:type="gramEnd"/>
      <w:r>
        <w:rPr>
          <w:lang w:val="es-ES_tradnl"/>
        </w:rPr>
        <w:t xml:space="preserve"> que emula un </w:t>
      </w:r>
      <w:proofErr w:type="spellStart"/>
      <w:r w:rsidR="00B75584">
        <w:rPr>
          <w:lang w:val="es-ES_tradnl"/>
        </w:rPr>
        <w:t>backend</w:t>
      </w:r>
      <w:proofErr w:type="spellEnd"/>
      <w:r w:rsidR="00B75584">
        <w:rPr>
          <w:lang w:val="es-ES_tradnl"/>
        </w:rPr>
        <w:t xml:space="preserve"> implementando</w:t>
      </w:r>
      <w:r>
        <w:rPr>
          <w:lang w:val="es-ES_tradnl"/>
        </w:rPr>
        <w:t xml:space="preserve"> los contratos de los “</w:t>
      </w:r>
      <w:proofErr w:type="spellStart"/>
      <w:r>
        <w:rPr>
          <w:lang w:val="es-ES_tradnl"/>
        </w:rPr>
        <w:t>client</w:t>
      </w:r>
      <w:proofErr w:type="spellEnd"/>
      <w:r>
        <w:rPr>
          <w:lang w:val="es-ES_tradnl"/>
        </w:rPr>
        <w:t xml:space="preserve"> kits”</w:t>
      </w:r>
      <w:r w:rsidR="00D50A0B">
        <w:rPr>
          <w:lang w:val="es-ES_tradnl"/>
        </w:rPr>
        <w:t xml:space="preserve"> </w:t>
      </w:r>
      <w:r>
        <w:rPr>
          <w:lang w:val="es-ES_tradnl"/>
        </w:rPr>
        <w:t xml:space="preserve">para cada </w:t>
      </w:r>
      <w:r w:rsidR="00B75584">
        <w:rPr>
          <w:lang w:val="es-ES_tradnl"/>
        </w:rPr>
        <w:t>módulo</w:t>
      </w:r>
      <w:r>
        <w:rPr>
          <w:lang w:val="es-ES_tradnl"/>
        </w:rPr>
        <w:t xml:space="preserve"> del </w:t>
      </w:r>
      <w:proofErr w:type="spellStart"/>
      <w:r>
        <w:rPr>
          <w:lang w:val="es-ES_tradnl"/>
        </w:rPr>
        <w:t>core</w:t>
      </w:r>
      <w:proofErr w:type="spellEnd"/>
      <w:r>
        <w:rPr>
          <w:lang w:val="es-ES_tradnl"/>
        </w:rPr>
        <w:t xml:space="preserve"> de AMDOCS.</w:t>
      </w:r>
    </w:p>
    <w:p w14:paraId="67EBD8A6" w14:textId="5DB4843B" w:rsidR="008965F2" w:rsidRDefault="00DB4CD1" w:rsidP="0022148E">
      <w:pPr>
        <w:pStyle w:val="Ttulo2"/>
      </w:pPr>
      <w:bookmarkStart w:id="8" w:name="_Toc493494775"/>
      <w:r>
        <w:t xml:space="preserve">Instalación </w:t>
      </w:r>
      <w:r w:rsidR="00E73E25">
        <w:t xml:space="preserve">Web </w:t>
      </w:r>
      <w:proofErr w:type="spellStart"/>
      <w:r w:rsidR="00E73E25">
        <w:t>Services</w:t>
      </w:r>
      <w:bookmarkEnd w:id="8"/>
      <w:proofErr w:type="spellEnd"/>
    </w:p>
    <w:p w14:paraId="5DE33DD5" w14:textId="77777777" w:rsidR="00D50A0B" w:rsidRDefault="00D50A0B" w:rsidP="00D50A0B">
      <w:pPr>
        <w:rPr>
          <w:sz w:val="22"/>
          <w:lang w:val="es-ES"/>
        </w:rPr>
      </w:pPr>
    </w:p>
    <w:p w14:paraId="71C7F2F0" w14:textId="4C66BD54" w:rsidR="00D50A0B" w:rsidRDefault="0014437F" w:rsidP="00D50A0B">
      <w:pPr>
        <w:rPr>
          <w:sz w:val="22"/>
          <w:lang w:val="es-ES"/>
        </w:rPr>
      </w:pPr>
      <w:r>
        <w:rPr>
          <w:sz w:val="22"/>
          <w:lang w:val="es-ES"/>
        </w:rPr>
        <w:t xml:space="preserve"> </w:t>
      </w:r>
      <w:proofErr w:type="spellStart"/>
      <w:r w:rsidR="00FC7585">
        <w:rPr>
          <w:sz w:val="22"/>
          <w:lang w:val="es-ES"/>
        </w:rPr>
        <w:t>amdocs</w:t>
      </w:r>
      <w:proofErr w:type="spellEnd"/>
      <w:r w:rsidR="00FC7585">
        <w:rPr>
          <w:sz w:val="22"/>
          <w:lang w:val="es-ES"/>
        </w:rPr>
        <w:t>-api-</w:t>
      </w:r>
      <w:proofErr w:type="spellStart"/>
      <w:r w:rsidR="00FC7585">
        <w:rPr>
          <w:sz w:val="22"/>
          <w:lang w:val="es-ES"/>
        </w:rPr>
        <w:t>common</w:t>
      </w:r>
      <w:proofErr w:type="spellEnd"/>
      <w:r w:rsidR="00FC7585">
        <w:rPr>
          <w:sz w:val="22"/>
          <w:lang w:val="es-ES"/>
        </w:rPr>
        <w:t>-web-</w:t>
      </w:r>
      <w:proofErr w:type="spellStart"/>
      <w:r w:rsidR="00FC7585">
        <w:rPr>
          <w:sz w:val="22"/>
          <w:lang w:val="es-ES"/>
        </w:rPr>
        <w:t>services</w:t>
      </w:r>
      <w:proofErr w:type="spellEnd"/>
      <w:r w:rsidR="00FC7585">
        <w:rPr>
          <w:sz w:val="22"/>
          <w:lang w:val="es-ES"/>
        </w:rPr>
        <w:t>-</w:t>
      </w:r>
      <w:proofErr w:type="spellStart"/>
      <w:r w:rsidR="00FC7585">
        <w:rPr>
          <w:sz w:val="22"/>
          <w:lang w:val="es-ES"/>
        </w:rPr>
        <w:t>ear</w:t>
      </w:r>
      <w:proofErr w:type="spellEnd"/>
      <w:r w:rsidR="00FC7585">
        <w:rPr>
          <w:sz w:val="22"/>
          <w:lang w:val="es-ES"/>
        </w:rPr>
        <w:t xml:space="preserve"> es una aplicación compuesta</w:t>
      </w:r>
      <w:r>
        <w:rPr>
          <w:sz w:val="22"/>
          <w:lang w:val="es-ES"/>
        </w:rPr>
        <w:t xml:space="preserve"> por dos </w:t>
      </w:r>
      <w:proofErr w:type="spellStart"/>
      <w:r>
        <w:rPr>
          <w:sz w:val="22"/>
          <w:lang w:val="es-ES"/>
        </w:rPr>
        <w:t>modulos</w:t>
      </w:r>
      <w:proofErr w:type="spellEnd"/>
      <w:r>
        <w:rPr>
          <w:sz w:val="22"/>
          <w:lang w:val="es-ES"/>
        </w:rPr>
        <w:t xml:space="preserve"> que representan las unidades de negocio de AMDOCS</w:t>
      </w:r>
      <w:r w:rsidR="00B75584">
        <w:rPr>
          <w:sz w:val="22"/>
          <w:lang w:val="es-ES"/>
        </w:rPr>
        <w:t>: “</w:t>
      </w:r>
      <w:proofErr w:type="spellStart"/>
      <w:r>
        <w:rPr>
          <w:sz w:val="22"/>
          <w:lang w:val="es-ES"/>
        </w:rPr>
        <w:t>abp</w:t>
      </w:r>
      <w:proofErr w:type="spellEnd"/>
      <w:r>
        <w:rPr>
          <w:sz w:val="22"/>
          <w:lang w:val="es-ES"/>
        </w:rPr>
        <w:t>” y “</w:t>
      </w:r>
      <w:proofErr w:type="spellStart"/>
      <w:r>
        <w:rPr>
          <w:sz w:val="22"/>
          <w:lang w:val="es-ES"/>
        </w:rPr>
        <w:t>oms</w:t>
      </w:r>
      <w:proofErr w:type="spellEnd"/>
      <w:r>
        <w:rPr>
          <w:sz w:val="22"/>
          <w:lang w:val="es-ES"/>
        </w:rPr>
        <w:t>”.</w:t>
      </w:r>
    </w:p>
    <w:p w14:paraId="1EBFC3DF" w14:textId="77777777" w:rsidR="00DB4CD1" w:rsidRDefault="00DB4CD1" w:rsidP="00DB4CD1">
      <w:pPr>
        <w:pStyle w:val="Titulo3"/>
      </w:pPr>
      <w:bookmarkStart w:id="9" w:name="_Toc493494776"/>
      <w:r>
        <w:t>Componentes</w:t>
      </w:r>
      <w:bookmarkEnd w:id="9"/>
    </w:p>
    <w:p w14:paraId="3DC9FE08" w14:textId="24983FAE" w:rsidR="00DB4CD1" w:rsidRPr="00F93DF1" w:rsidRDefault="00D50A0B" w:rsidP="00F93DF1">
      <w:pPr>
        <w:rPr>
          <w:sz w:val="22"/>
          <w:lang w:val="es-ES"/>
        </w:rPr>
      </w:pPr>
      <w:r w:rsidRPr="00F93DF1">
        <w:rPr>
          <w:sz w:val="22"/>
          <w:lang w:val="es-ES"/>
        </w:rPr>
        <w:t xml:space="preserve">Los </w:t>
      </w:r>
      <w:r w:rsidR="00211240">
        <w:rPr>
          <w:sz w:val="22"/>
          <w:lang w:val="es-ES"/>
        </w:rPr>
        <w:t>módulos</w:t>
      </w:r>
      <w:r w:rsidR="00FC7585">
        <w:rPr>
          <w:sz w:val="22"/>
          <w:lang w:val="es-ES"/>
        </w:rPr>
        <w:t xml:space="preserve"> están empaquetados en un archivo en formato </w:t>
      </w:r>
      <w:proofErr w:type="spellStart"/>
      <w:r w:rsidR="00FC7585">
        <w:rPr>
          <w:sz w:val="22"/>
          <w:lang w:val="es-ES"/>
        </w:rPr>
        <w:t>ear</w:t>
      </w:r>
      <w:proofErr w:type="spellEnd"/>
      <w:r w:rsidR="00FC7585">
        <w:rPr>
          <w:sz w:val="22"/>
          <w:lang w:val="es-ES"/>
        </w:rPr>
        <w:t xml:space="preserve"> (Enterprise </w:t>
      </w:r>
      <w:proofErr w:type="spellStart"/>
      <w:r w:rsidR="00FC7585">
        <w:rPr>
          <w:sz w:val="22"/>
          <w:lang w:val="es-ES"/>
        </w:rPr>
        <w:t>Application</w:t>
      </w:r>
      <w:proofErr w:type="spellEnd"/>
      <w:r w:rsidR="00FC7585">
        <w:rPr>
          <w:sz w:val="22"/>
          <w:lang w:val="es-ES"/>
        </w:rPr>
        <w:t xml:space="preserve"> </w:t>
      </w:r>
      <w:proofErr w:type="spellStart"/>
      <w:r w:rsidR="00FC7585">
        <w:rPr>
          <w:sz w:val="22"/>
          <w:lang w:val="es-ES"/>
        </w:rPr>
        <w:t>aRchive</w:t>
      </w:r>
      <w:proofErr w:type="spellEnd"/>
      <w:r w:rsidR="00FC7585">
        <w:rPr>
          <w:sz w:val="22"/>
          <w:lang w:val="es-ES"/>
        </w:rPr>
        <w:t xml:space="preserve">) que contiene </w:t>
      </w:r>
      <w:r w:rsidR="00B75584">
        <w:rPr>
          <w:sz w:val="22"/>
          <w:lang w:val="es-ES"/>
        </w:rPr>
        <w:t>las dos aplicaciones</w:t>
      </w:r>
      <w:r w:rsidR="00FC7585">
        <w:rPr>
          <w:sz w:val="22"/>
          <w:lang w:val="es-ES"/>
        </w:rPr>
        <w:t xml:space="preserve"> del tipo </w:t>
      </w:r>
      <w:proofErr w:type="spellStart"/>
      <w:r w:rsidR="00FC7585">
        <w:rPr>
          <w:sz w:val="22"/>
          <w:lang w:val="es-ES"/>
        </w:rPr>
        <w:t>war</w:t>
      </w:r>
      <w:proofErr w:type="spellEnd"/>
      <w:r w:rsidR="00FC7585">
        <w:rPr>
          <w:sz w:val="22"/>
          <w:lang w:val="es-ES"/>
        </w:rPr>
        <w:t xml:space="preserve"> (</w:t>
      </w:r>
      <w:r w:rsidR="00FC7585" w:rsidRPr="00FC7585">
        <w:rPr>
          <w:sz w:val="22"/>
          <w:lang w:val="es-ES"/>
        </w:rPr>
        <w:t xml:space="preserve">Web </w:t>
      </w:r>
      <w:proofErr w:type="spellStart"/>
      <w:r w:rsidR="00FC7585" w:rsidRPr="00FC7585">
        <w:rPr>
          <w:sz w:val="22"/>
          <w:lang w:val="es-ES"/>
        </w:rPr>
        <w:t>application</w:t>
      </w:r>
      <w:proofErr w:type="spellEnd"/>
      <w:r w:rsidR="00FC7585" w:rsidRPr="00FC7585">
        <w:rPr>
          <w:sz w:val="22"/>
          <w:lang w:val="es-ES"/>
        </w:rPr>
        <w:t> Archive</w:t>
      </w:r>
      <w:r w:rsidR="00FC7585">
        <w:rPr>
          <w:sz w:val="22"/>
          <w:lang w:val="es-ES"/>
        </w:rPr>
        <w:t xml:space="preserve">) además de los Client </w:t>
      </w:r>
      <w:proofErr w:type="spellStart"/>
      <w:r w:rsidR="00FC7585">
        <w:rPr>
          <w:sz w:val="22"/>
          <w:lang w:val="es-ES"/>
        </w:rPr>
        <w:t>kit’s</w:t>
      </w:r>
      <w:proofErr w:type="spellEnd"/>
      <w:r w:rsidR="00FC7585">
        <w:rPr>
          <w:sz w:val="22"/>
          <w:lang w:val="es-ES"/>
        </w:rPr>
        <w:t xml:space="preserve"> de </w:t>
      </w:r>
      <w:proofErr w:type="spellStart"/>
      <w:r w:rsidR="00FC7585">
        <w:rPr>
          <w:sz w:val="22"/>
          <w:lang w:val="es-ES"/>
        </w:rPr>
        <w:t>amdocs</w:t>
      </w:r>
      <w:proofErr w:type="spellEnd"/>
      <w:r w:rsidR="00211240">
        <w:rPr>
          <w:sz w:val="22"/>
          <w:lang w:val="es-ES"/>
        </w:rPr>
        <w:t xml:space="preserve"> y dependencias varias.</w:t>
      </w:r>
    </w:p>
    <w:p w14:paraId="09233F58" w14:textId="77777777" w:rsidR="00DB4CD1" w:rsidRDefault="00DB4CD1" w:rsidP="00DB4CD1">
      <w:pPr>
        <w:pStyle w:val="Titulo3"/>
      </w:pPr>
      <w:bookmarkStart w:id="10" w:name="_Toc493494777"/>
      <w:r>
        <w:t>Archivos de configuración</w:t>
      </w:r>
      <w:bookmarkEnd w:id="10"/>
    </w:p>
    <w:p w14:paraId="2841BC8E" w14:textId="60870B22" w:rsidR="00E60640" w:rsidRDefault="00DC5934" w:rsidP="00E60640">
      <w:pPr>
        <w:pStyle w:val="Titulo4"/>
      </w:pPr>
      <w:proofErr w:type="spellStart"/>
      <w:r>
        <w:t>abp_</w:t>
      </w:r>
      <w:proofErr w:type="gramStart"/>
      <w:r>
        <w:t>ws.properties</w:t>
      </w:r>
      <w:proofErr w:type="spellEnd"/>
      <w:proofErr w:type="gramEnd"/>
    </w:p>
    <w:p w14:paraId="7CEB6627" w14:textId="77777777" w:rsidR="00DB4CD1" w:rsidRDefault="00E60640" w:rsidP="00F93DF1">
      <w:pPr>
        <w:rPr>
          <w:sz w:val="22"/>
          <w:lang w:val="es-ES"/>
        </w:rPr>
      </w:pPr>
      <w:r w:rsidRPr="00F93DF1">
        <w:rPr>
          <w:sz w:val="22"/>
          <w:lang w:val="es-ES"/>
        </w:rPr>
        <w:t>E</w:t>
      </w:r>
      <w:r w:rsidR="00D50A0B" w:rsidRPr="00F93DF1">
        <w:rPr>
          <w:sz w:val="22"/>
          <w:lang w:val="es-ES"/>
        </w:rPr>
        <w:t>ste archivo</w:t>
      </w:r>
      <w:r w:rsidRPr="00F93DF1">
        <w:rPr>
          <w:sz w:val="22"/>
          <w:lang w:val="es-ES"/>
        </w:rPr>
        <w:t xml:space="preserve"> </w:t>
      </w:r>
      <w:r w:rsidR="00DC5934">
        <w:rPr>
          <w:sz w:val="22"/>
          <w:lang w:val="es-ES"/>
        </w:rPr>
        <w:t xml:space="preserve">contiene las propiedades que </w:t>
      </w:r>
      <w:proofErr w:type="spellStart"/>
      <w:r w:rsidR="00DC5934">
        <w:rPr>
          <w:sz w:val="22"/>
          <w:lang w:val="es-ES"/>
        </w:rPr>
        <w:t>setean</w:t>
      </w:r>
      <w:proofErr w:type="spellEnd"/>
      <w:r w:rsidR="00DC5934">
        <w:rPr>
          <w:sz w:val="22"/>
          <w:lang w:val="es-ES"/>
        </w:rPr>
        <w:t xml:space="preserve"> el funcionamiento del </w:t>
      </w:r>
      <w:proofErr w:type="spellStart"/>
      <w:r w:rsidR="00DC5934">
        <w:rPr>
          <w:sz w:val="22"/>
          <w:lang w:val="es-ES"/>
        </w:rPr>
        <w:t>modulo</w:t>
      </w:r>
      <w:proofErr w:type="spellEnd"/>
      <w:r w:rsidR="00DC5934">
        <w:rPr>
          <w:sz w:val="22"/>
          <w:lang w:val="es-ES"/>
        </w:rPr>
        <w:t xml:space="preserve"> </w:t>
      </w:r>
      <w:proofErr w:type="spellStart"/>
      <w:r w:rsidR="00DC5934">
        <w:rPr>
          <w:sz w:val="22"/>
          <w:lang w:val="es-ES"/>
        </w:rPr>
        <w:t>abp</w:t>
      </w:r>
      <w:proofErr w:type="spellEnd"/>
    </w:p>
    <w:tbl>
      <w:tblPr>
        <w:tblW w:w="932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72"/>
        <w:gridCol w:w="3162"/>
        <w:gridCol w:w="2489"/>
      </w:tblGrid>
      <w:tr w:rsidR="002B64F5" w14:paraId="5D072EA7" w14:textId="77777777" w:rsidTr="00D63B78">
        <w:trPr>
          <w:cantSplit/>
          <w:trHeight w:val="317"/>
          <w:tblHeader/>
        </w:trPr>
        <w:tc>
          <w:tcPr>
            <w:tcW w:w="367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5A5A5"/>
            <w:noWrap/>
            <w:vAlign w:val="center"/>
            <w:hideMark/>
          </w:tcPr>
          <w:p w14:paraId="6DBAECD0" w14:textId="77777777" w:rsidR="002B64F5" w:rsidRDefault="002B64F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AR" w:eastAsia="es-AR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AR" w:eastAsia="es-AR"/>
              </w:rPr>
              <w:t>ParamName</w:t>
            </w:r>
            <w:proofErr w:type="spellEnd"/>
          </w:p>
        </w:tc>
        <w:tc>
          <w:tcPr>
            <w:tcW w:w="31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5A5A5"/>
            <w:noWrap/>
            <w:vAlign w:val="center"/>
            <w:hideMark/>
          </w:tcPr>
          <w:p w14:paraId="371BD123" w14:textId="77777777" w:rsidR="002B64F5" w:rsidRDefault="002B64F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AR" w:eastAsia="es-AR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AR" w:eastAsia="es-AR"/>
              </w:rPr>
              <w:t>ParamValue</w:t>
            </w:r>
            <w:proofErr w:type="spellEnd"/>
          </w:p>
        </w:tc>
        <w:tc>
          <w:tcPr>
            <w:tcW w:w="24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5A5A5"/>
            <w:noWrap/>
            <w:vAlign w:val="center"/>
            <w:hideMark/>
          </w:tcPr>
          <w:p w14:paraId="41330302" w14:textId="77777777" w:rsidR="002B64F5" w:rsidRDefault="002B64F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AR" w:eastAsia="es-AR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val="es-AR" w:eastAsia="es-AR"/>
              </w:rPr>
              <w:t>Description</w:t>
            </w:r>
            <w:proofErr w:type="spellEnd"/>
          </w:p>
        </w:tc>
      </w:tr>
      <w:tr w:rsidR="002B64F5" w:rsidRPr="001B23F8" w14:paraId="0CE341A5" w14:textId="77777777" w:rsidTr="00D63B78">
        <w:trPr>
          <w:trHeight w:val="317"/>
        </w:trPr>
        <w:tc>
          <w:tcPr>
            <w:tcW w:w="3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46AA07B" w14:textId="006C2E36" w:rsidR="002B64F5" w:rsidRPr="00325A20" w:rsidRDefault="002331F4" w:rsidP="00325A2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proofErr w:type="spellStart"/>
            <w:proofErr w:type="gramStart"/>
            <w:r w:rsidRPr="002331F4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environment.type</w:t>
            </w:r>
            <w:proofErr w:type="spellEnd"/>
            <w:proofErr w:type="gramEnd"/>
            <w:r w:rsidRPr="002331F4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</w:t>
            </w:r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C8B0FA9" w14:textId="61FFCBC7" w:rsidR="002B64F5" w:rsidRDefault="00767F68">
            <w:pPr>
              <w:spacing w:after="0" w:line="240" w:lineRule="auto"/>
              <w:contextualSpacing/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credentials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>/</w:t>
            </w:r>
          </w:p>
          <w:p w14:paraId="499B5F3B" w14:textId="774849E1" w:rsidR="00767F68" w:rsidRPr="00325A20" w:rsidRDefault="00767F68">
            <w:pPr>
              <w:spacing w:after="0" w:line="240" w:lineRule="auto"/>
              <w:contextualSpacing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r>
              <w:rPr>
                <w:rFonts w:asciiTheme="minorHAnsi" w:hAnsiTheme="minorHAnsi" w:cstheme="minorHAnsi"/>
                <w:sz w:val="20"/>
                <w:szCs w:val="20"/>
                <w:lang w:val="es-ES_tradnl"/>
              </w:rPr>
              <w:t xml:space="preserve">ticket 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F9022F9" w14:textId="0E951408" w:rsidR="002B64F5" w:rsidRDefault="00767F68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Este parámetro configura el modo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login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a los servicios de AMDOCS según los </w:t>
            </w:r>
            <w:proofErr w:type="gramStart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valores :</w:t>
            </w:r>
            <w:proofErr w:type="gramEnd"/>
          </w:p>
          <w:p w14:paraId="673BE946" w14:textId="77777777" w:rsidR="00767F68" w:rsidRDefault="00767F68" w:rsidP="003736A1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proofErr w:type="gramStart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ticket :</w:t>
            </w:r>
            <w:proofErr w:type="gram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la llamada remota utiliza el ticket generado por el servicio de usuario ASM</w:t>
            </w:r>
          </w:p>
          <w:p w14:paraId="68A13E63" w14:textId="5CD766FD" w:rsidR="00767F68" w:rsidRPr="00767F68" w:rsidRDefault="00767F68" w:rsidP="003736A1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proofErr w:type="spellStart"/>
            <w:proofErr w:type="gramStart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credentials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:</w:t>
            </w:r>
            <w:proofErr w:type="gram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la llamada remota se realiza mediante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user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/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password</w:t>
            </w:r>
            <w:proofErr w:type="spellEnd"/>
          </w:p>
        </w:tc>
      </w:tr>
      <w:tr w:rsidR="002B64F5" w:rsidRPr="001B23F8" w14:paraId="365F17AD" w14:textId="77777777" w:rsidTr="00D63B78">
        <w:trPr>
          <w:trHeight w:val="317"/>
        </w:trPr>
        <w:tc>
          <w:tcPr>
            <w:tcW w:w="3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D1A3C57" w14:textId="14647266" w:rsidR="002B64F5" w:rsidRPr="00325A20" w:rsidRDefault="00767F68" w:rsidP="00325A2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proofErr w:type="spellStart"/>
            <w:r w:rsidRPr="00767F68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direct.</w:t>
            </w:r>
            <w:proofErr w:type="gramStart"/>
            <w:r w:rsidRPr="00767F68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login.wrapper</w:t>
            </w:r>
            <w:proofErr w:type="gramEnd"/>
            <w:r w:rsidRPr="00767F68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.userId</w:t>
            </w:r>
            <w:proofErr w:type="spellEnd"/>
            <w:r w:rsidRPr="00767F68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</w:t>
            </w:r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289B8AA" w14:textId="1F04ABA8" w:rsidR="002B64F5" w:rsidRPr="00325A20" w:rsidRDefault="00D63B78">
            <w:pPr>
              <w:spacing w:after="0" w:line="240" w:lineRule="auto"/>
              <w:contextualSpacing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XXXXXXXXXXXXX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87E0A55" w14:textId="135311D7" w:rsidR="002B64F5" w:rsidRPr="00325A20" w:rsidRDefault="00A234A4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Parámetro para la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geracion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del ticket de ASM</w:t>
            </w:r>
            <w:r w:rsidR="00D63B78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contra el </w:t>
            </w:r>
            <w:proofErr w:type="spellStart"/>
            <w:r w:rsidR="00D63B78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login</w:t>
            </w:r>
            <w:proofErr w:type="spellEnd"/>
            <w:r w:rsidR="00D63B78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de AMDOCS.</w:t>
            </w:r>
          </w:p>
        </w:tc>
      </w:tr>
      <w:tr w:rsidR="00767F68" w:rsidRPr="001B23F8" w14:paraId="079AC527" w14:textId="77777777" w:rsidTr="00D63B78">
        <w:trPr>
          <w:trHeight w:val="317"/>
        </w:trPr>
        <w:tc>
          <w:tcPr>
            <w:tcW w:w="3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216BDEF" w14:textId="6E8C4FED" w:rsidR="00767F68" w:rsidRPr="00767F68" w:rsidRDefault="00767F68" w:rsidP="00325A2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proofErr w:type="spellStart"/>
            <w:r w:rsidRPr="00767F68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direct.</w:t>
            </w:r>
            <w:proofErr w:type="gramStart"/>
            <w:r w:rsidRPr="00767F68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login.wrapper</w:t>
            </w:r>
            <w:proofErr w:type="gramEnd"/>
            <w:r w:rsidRPr="00767F68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.password</w:t>
            </w:r>
            <w:proofErr w:type="spellEnd"/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D815949" w14:textId="5DDDE252" w:rsidR="00767F68" w:rsidRPr="00325A20" w:rsidRDefault="00D63B78">
            <w:pPr>
              <w:spacing w:after="0" w:line="240" w:lineRule="auto"/>
              <w:contextualSpacing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XXXXXXXXXXXXX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64B08BC" w14:textId="06F1FA8D" w:rsidR="00767F68" w:rsidRPr="00325A20" w:rsidRDefault="00D63B78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Parámetro para la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geracion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del ticket de ASM contra el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login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de AMDOCS.</w:t>
            </w:r>
          </w:p>
        </w:tc>
      </w:tr>
      <w:tr w:rsidR="00A234A4" w:rsidRPr="001B23F8" w14:paraId="204E1523" w14:textId="77777777" w:rsidTr="00D63B78">
        <w:trPr>
          <w:trHeight w:val="317"/>
        </w:trPr>
        <w:tc>
          <w:tcPr>
            <w:tcW w:w="3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80B6CE9" w14:textId="5DFC8D41" w:rsidR="00A234A4" w:rsidRPr="00767F68" w:rsidRDefault="00A234A4" w:rsidP="00325A2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proofErr w:type="spellStart"/>
            <w:r w:rsidRPr="00A234A4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lastRenderedPageBreak/>
              <w:t>direct.</w:t>
            </w:r>
            <w:proofErr w:type="gramStart"/>
            <w:r w:rsidRPr="00A234A4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login.wrapper</w:t>
            </w:r>
            <w:proofErr w:type="gramEnd"/>
            <w:r w:rsidRPr="00A234A4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.appId</w:t>
            </w:r>
            <w:proofErr w:type="spellEnd"/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95DD6C0" w14:textId="1F12B0B2" w:rsidR="00A234A4" w:rsidRPr="00325A20" w:rsidRDefault="00D63B78">
            <w:pPr>
              <w:spacing w:after="0" w:line="240" w:lineRule="auto"/>
              <w:contextualSpacing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XXXXXXXXXXXXXXXX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0044EC0" w14:textId="371AA848" w:rsidR="00A234A4" w:rsidRPr="00325A20" w:rsidRDefault="00D63B78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Parámetro para la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geracion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del ticket de ASM contra el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login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de AMDOCS.</w:t>
            </w:r>
          </w:p>
        </w:tc>
      </w:tr>
      <w:tr w:rsidR="00A234A4" w:rsidRPr="001B23F8" w14:paraId="0A9D39FB" w14:textId="77777777" w:rsidTr="00D63B78">
        <w:trPr>
          <w:trHeight w:val="317"/>
        </w:trPr>
        <w:tc>
          <w:tcPr>
            <w:tcW w:w="3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B7CA3AE" w14:textId="2CCF7B06" w:rsidR="00A234A4" w:rsidRPr="00767F68" w:rsidRDefault="00A234A4" w:rsidP="00325A20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proofErr w:type="spellStart"/>
            <w:r w:rsidRPr="00A234A4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direct.login.wrapper.env</w:t>
            </w:r>
            <w:proofErr w:type="spellEnd"/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7A00CD2" w14:textId="2669ED54" w:rsidR="00A234A4" w:rsidRPr="00325A20" w:rsidRDefault="00D63B78">
            <w:pPr>
              <w:spacing w:after="0" w:line="240" w:lineRule="auto"/>
              <w:contextualSpacing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XXXXXXXXXXXXXXXX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218C07D" w14:textId="5BF856E7" w:rsidR="00A234A4" w:rsidRPr="00325A20" w:rsidRDefault="00D63B78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Parámetro para la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geracion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del ticket de ASM contra el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login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de AMDOCS.</w:t>
            </w:r>
          </w:p>
        </w:tc>
      </w:tr>
      <w:tr w:rsidR="002B64F5" w:rsidRPr="001B23F8" w14:paraId="2E1155C2" w14:textId="77777777" w:rsidTr="00D63B78">
        <w:trPr>
          <w:trHeight w:val="317"/>
        </w:trPr>
        <w:tc>
          <w:tcPr>
            <w:tcW w:w="3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573838F" w14:textId="3FDA05B9" w:rsidR="002B64F5" w:rsidRPr="00325A20" w:rsidRDefault="00A234A4" w:rsidP="00A234A4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proofErr w:type="spellStart"/>
            <w:proofErr w:type="gramStart"/>
            <w:r w:rsidRPr="00A234A4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java.naming</w:t>
            </w:r>
            <w:proofErr w:type="gramEnd"/>
            <w:r w:rsidRPr="00A234A4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.factory.initial</w:t>
            </w:r>
            <w:proofErr w:type="spellEnd"/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7B8AEDC5" w14:textId="328769BF" w:rsidR="002B64F5" w:rsidRDefault="00A234A4">
            <w:pPr>
              <w:spacing w:after="0" w:line="240" w:lineRule="auto"/>
              <w:contextualSpacing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</w:pPr>
            <w:proofErr w:type="spellStart"/>
            <w:proofErr w:type="gramStart"/>
            <w:r w:rsidRPr="00A23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weblogic.jndi</w:t>
            </w:r>
            <w:proofErr w:type="gramEnd"/>
            <w:r w:rsidRPr="00A234A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.WLInitialContextFactory</w:t>
            </w:r>
            <w:proofErr w:type="spellEnd"/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BD0A331" w14:textId="73C444AF" w:rsidR="002B64F5" w:rsidRDefault="0093032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 xml:space="preserve">Este valor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setea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 xml:space="preserve"> el contexto sobre en el servidor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weblogic</w:t>
            </w:r>
            <w:proofErr w:type="spellEnd"/>
            <w:r w:rsidR="00FC373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 xml:space="preserve"> para las invocaciones de métodos remoto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s</w:t>
            </w:r>
            <w:r w:rsidR="00325A2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.</w:t>
            </w:r>
          </w:p>
        </w:tc>
      </w:tr>
      <w:tr w:rsidR="002B64F5" w:rsidRPr="001B23F8" w14:paraId="7DD0B799" w14:textId="77777777" w:rsidTr="00D63B78">
        <w:trPr>
          <w:trHeight w:val="317"/>
        </w:trPr>
        <w:tc>
          <w:tcPr>
            <w:tcW w:w="3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A13CDD6" w14:textId="17EA6D2A" w:rsidR="002B64F5" w:rsidRDefault="00D774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java.naming.provider.url</w:t>
            </w:r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4CC8D32" w14:textId="4BB595CC" w:rsidR="002B64F5" w:rsidRDefault="00D7744E">
            <w:pPr>
              <w:spacing w:after="0" w:line="240" w:lineRule="auto"/>
              <w:contextualSpacing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</w:pPr>
            <w:r w:rsidRPr="00D7744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t3://{ip</w:t>
            </w:r>
            <w:proofErr w:type="gramStart"/>
            <w:r w:rsidRPr="00D7744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}:{</w:t>
            </w:r>
            <w:proofErr w:type="gramEnd"/>
            <w:r w:rsidRPr="00D7744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port}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065173B6" w14:textId="0197C782" w:rsidR="002B64F5" w:rsidRDefault="00D774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url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 xml:space="preserve"> de conexión al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backend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 xml:space="preserve"> de AMDOCS para la invocación de los métodos remotos</w:t>
            </w:r>
          </w:p>
        </w:tc>
      </w:tr>
      <w:tr w:rsidR="002B64F5" w:rsidRPr="001B23F8" w14:paraId="3B07255B" w14:textId="77777777" w:rsidTr="00D63B78">
        <w:trPr>
          <w:trHeight w:val="317"/>
        </w:trPr>
        <w:tc>
          <w:tcPr>
            <w:tcW w:w="3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B206869" w14:textId="4C379263" w:rsidR="002B64F5" w:rsidRDefault="00D774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</w:pPr>
            <w:proofErr w:type="spellStart"/>
            <w:proofErr w:type="gramStart"/>
            <w:r w:rsidRPr="00D7744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java.naming</w:t>
            </w:r>
            <w:proofErr w:type="gramEnd"/>
            <w:r w:rsidRPr="00D7744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.security.credentials</w:t>
            </w:r>
            <w:proofErr w:type="spellEnd"/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33FE5FB" w14:textId="27620112" w:rsidR="002B64F5" w:rsidRPr="00967B5D" w:rsidRDefault="00967B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</w:pPr>
            <w:proofErr w:type="spellStart"/>
            <w:r w:rsidRPr="00967B5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na</w:t>
            </w:r>
            <w:proofErr w:type="spellEnd"/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7997D396" w14:textId="77777777" w:rsidR="002B64F5" w:rsidRDefault="00D774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 xml:space="preserve">Este parámetro </w:t>
            </w:r>
            <w:proofErr w:type="spellStart"/>
            <w:r w:rsidR="00967B5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seteado</w:t>
            </w:r>
            <w:proofErr w:type="spellEnd"/>
            <w:r w:rsidR="00967B5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 xml:space="preserve"> con valor “</w:t>
            </w:r>
            <w:proofErr w:type="spellStart"/>
            <w:r w:rsidR="00967B5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na</w:t>
            </w:r>
            <w:proofErr w:type="spellEnd"/>
            <w:r w:rsidR="00967B5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 xml:space="preserve">” es utilizado para invocar </w:t>
            </w:r>
            <w:r w:rsid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métodos remotos mediante el ticket de ASM.</w:t>
            </w:r>
          </w:p>
          <w:p w14:paraId="3566924B" w14:textId="293A0C44" w:rsidR="00A916B1" w:rsidRDefault="00A916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 xml:space="preserve">Utilizado 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solo  cuando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 xml:space="preserve"> </w:t>
            </w:r>
            <w:proofErr w:type="spellStart"/>
            <w:r w:rsidRP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environment.type</w:t>
            </w:r>
            <w:proofErr w:type="spellEnd"/>
            <w:r w:rsidRP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=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ticket.</w:t>
            </w:r>
          </w:p>
        </w:tc>
      </w:tr>
      <w:tr w:rsidR="002B64F5" w:rsidRPr="001B23F8" w14:paraId="70FAA409" w14:textId="77777777" w:rsidTr="00D63B78">
        <w:trPr>
          <w:trHeight w:val="317"/>
        </w:trPr>
        <w:tc>
          <w:tcPr>
            <w:tcW w:w="3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C30F34C" w14:textId="3B031FF3" w:rsidR="002B64F5" w:rsidRDefault="00D774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</w:pPr>
            <w:proofErr w:type="spellStart"/>
            <w:proofErr w:type="gramStart"/>
            <w:r w:rsidRPr="00D7744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java.naming</w:t>
            </w:r>
            <w:proofErr w:type="gramEnd"/>
            <w:r w:rsidRPr="00D7744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.security.principal</w:t>
            </w:r>
            <w:proofErr w:type="spellEnd"/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CF258EB" w14:textId="025393C8" w:rsidR="002B64F5" w:rsidRDefault="004A51DE">
            <w:pPr>
              <w:spacing w:after="0" w:line="240" w:lineRule="auto"/>
              <w:contextualSpacing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xxxxxxx</w:t>
            </w:r>
            <w:proofErr w:type="spellEnd"/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7061FB0" w14:textId="70DC6940" w:rsidR="002B64F5" w:rsidRPr="00325A20" w:rsidRDefault="00D774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 xml:space="preserve">Solo utilizado cuando </w:t>
            </w:r>
            <w:proofErr w:type="spellStart"/>
            <w:proofErr w:type="gramStart"/>
            <w:r w:rsidRPr="002331F4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environment.type</w:t>
            </w:r>
            <w:proofErr w:type="spellEnd"/>
            <w:proofErr w:type="gram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=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credentials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. </w:t>
            </w:r>
            <w:proofErr w:type="spellStart"/>
            <w:r w:rsidR="004A51DE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Contendra</w:t>
            </w:r>
            <w:proofErr w:type="spellEnd"/>
            <w:r w:rsidR="004A51DE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el usuario que se necesita para </w:t>
            </w:r>
            <w:proofErr w:type="spellStart"/>
            <w:r w:rsidR="004A51DE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logearse</w:t>
            </w:r>
            <w:proofErr w:type="spellEnd"/>
            <w:r w:rsidR="004A51DE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al </w:t>
            </w:r>
            <w:proofErr w:type="spellStart"/>
            <w:r w:rsidR="004A51DE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backend</w:t>
            </w:r>
            <w:proofErr w:type="spellEnd"/>
            <w:r w:rsidR="004A51DE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de AMDOCS</w:t>
            </w:r>
          </w:p>
        </w:tc>
      </w:tr>
      <w:tr w:rsidR="004A51DE" w:rsidRPr="001B23F8" w14:paraId="5B7300F7" w14:textId="77777777" w:rsidTr="00D63B78">
        <w:trPr>
          <w:trHeight w:val="317"/>
        </w:trPr>
        <w:tc>
          <w:tcPr>
            <w:tcW w:w="3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55D5862" w14:textId="2558E6B8" w:rsidR="004A51DE" w:rsidRPr="00D7744E" w:rsidRDefault="004A51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</w:pPr>
            <w:proofErr w:type="spellStart"/>
            <w:proofErr w:type="gramStart"/>
            <w:r w:rsidRPr="004A51D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flag.local</w:t>
            </w:r>
            <w:proofErr w:type="gramEnd"/>
            <w:r w:rsidRPr="004A51D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.contex</w:t>
            </w:r>
            <w:r w:rsidR="00967B5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t</w:t>
            </w:r>
            <w:proofErr w:type="spellEnd"/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91458C1" w14:textId="75CF379E" w:rsidR="004A51DE" w:rsidRDefault="004A51DE">
            <w:pPr>
              <w:spacing w:after="0" w:line="240" w:lineRule="auto"/>
              <w:contextualSpacing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true/false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C9DC3F2" w14:textId="65FB4189" w:rsidR="004A51DE" w:rsidRDefault="004A51D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</w:pPr>
            <w:r w:rsidRPr="004A51DE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Determina si la invocación de los métodos remotos es local o remota</w:t>
            </w:r>
          </w:p>
        </w:tc>
      </w:tr>
      <w:tr w:rsidR="009D2118" w:rsidRPr="001B23F8" w14:paraId="0A179F14" w14:textId="77777777" w:rsidTr="00D63B78">
        <w:trPr>
          <w:trHeight w:val="317"/>
        </w:trPr>
        <w:tc>
          <w:tcPr>
            <w:tcW w:w="3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87CA90F" w14:textId="7BBA8616" w:rsidR="009D2118" w:rsidRPr="004A51DE" w:rsidRDefault="00967B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</w:pPr>
            <w:proofErr w:type="spellStart"/>
            <w:proofErr w:type="gramStart"/>
            <w:r w:rsidRPr="004A51D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use.encryption</w:t>
            </w:r>
            <w:proofErr w:type="spellEnd"/>
            <w:proofErr w:type="gramEnd"/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716E8BEC" w14:textId="55FF393D" w:rsidR="009D2118" w:rsidRDefault="00967B5D">
            <w:pPr>
              <w:spacing w:after="0" w:line="240" w:lineRule="auto"/>
              <w:contextualSpacing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true/false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8FAD705" w14:textId="6BF16DDF" w:rsidR="009D2118" w:rsidRPr="004A51DE" w:rsidRDefault="00967B5D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r w:rsidRPr="00967B5D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Determina si los pares </w:t>
            </w:r>
            <w:proofErr w:type="spellStart"/>
            <w:r w:rsidRPr="00967B5D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user</w:t>
            </w:r>
            <w:proofErr w:type="spellEnd"/>
            <w:r w:rsidRPr="00967B5D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/</w:t>
            </w:r>
            <w:proofErr w:type="spellStart"/>
            <w:r w:rsidRPr="00967B5D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password</w:t>
            </w:r>
            <w:proofErr w:type="spellEnd"/>
            <w:r w:rsidRPr="00967B5D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de este archivo deben ser desencriptados al momento de la invocación de los métodos remotos</w:t>
            </w:r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.</w:t>
            </w:r>
          </w:p>
        </w:tc>
      </w:tr>
      <w:tr w:rsidR="009D2118" w:rsidRPr="001B23F8" w14:paraId="430358A0" w14:textId="77777777" w:rsidTr="00D63B78">
        <w:trPr>
          <w:trHeight w:val="317"/>
        </w:trPr>
        <w:tc>
          <w:tcPr>
            <w:tcW w:w="3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B26CF20" w14:textId="17232269" w:rsidR="009D2118" w:rsidRPr="00A916B1" w:rsidRDefault="00A916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proofErr w:type="spellStart"/>
            <w:proofErr w:type="gramStart"/>
            <w:r w:rsidRP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CREDENTIALS.java.naming.factory</w:t>
            </w:r>
            <w:proofErr w:type="gramEnd"/>
            <w:r w:rsidRP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.initial</w:t>
            </w:r>
            <w:proofErr w:type="spellEnd"/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AE4E128" w14:textId="6A4562A5" w:rsidR="009D2118" w:rsidRPr="00A916B1" w:rsidRDefault="00A916B1">
            <w:pPr>
              <w:spacing w:after="0" w:line="240" w:lineRule="auto"/>
              <w:contextualSpacing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proofErr w:type="spellStart"/>
            <w:proofErr w:type="gramStart"/>
            <w:r w:rsidRP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weblogic.jndi</w:t>
            </w:r>
            <w:proofErr w:type="gramEnd"/>
            <w:r w:rsidRP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.WLInitialContextFactory</w:t>
            </w:r>
            <w:proofErr w:type="spellEnd"/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99E8FE7" w14:textId="6638B2BB" w:rsidR="009D2118" w:rsidRPr="00A916B1" w:rsidRDefault="00A916B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r w:rsidRPr="00A916B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Utilizado cuando el </w:t>
            </w:r>
            <w:proofErr w:type="spellStart"/>
            <w:proofErr w:type="gramStart"/>
            <w:r w:rsidRPr="00A916B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environment.type</w:t>
            </w:r>
            <w:proofErr w:type="spellEnd"/>
            <w:proofErr w:type="gramEnd"/>
            <w:r w:rsidRPr="00A916B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=</w:t>
            </w:r>
            <w:proofErr w:type="spellStart"/>
            <w:r w:rsidRPr="00A916B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credentials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.</w:t>
            </w:r>
          </w:p>
        </w:tc>
      </w:tr>
      <w:tr w:rsidR="00A916B1" w:rsidRPr="001B23F8" w14:paraId="1F3B8F8D" w14:textId="77777777" w:rsidTr="00D63B78">
        <w:trPr>
          <w:trHeight w:val="317"/>
        </w:trPr>
        <w:tc>
          <w:tcPr>
            <w:tcW w:w="3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7B987954" w14:textId="1D887192" w:rsidR="00A916B1" w:rsidRPr="00A916B1" w:rsidRDefault="00A916B1" w:rsidP="00A916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r w:rsidRP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CREDENTIALS.java.naming.provider.url</w:t>
            </w:r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37378FD" w14:textId="03FB4A45" w:rsidR="00A916B1" w:rsidRPr="00A916B1" w:rsidRDefault="00A916B1" w:rsidP="00A916B1">
            <w:pPr>
              <w:spacing w:after="0" w:line="240" w:lineRule="auto"/>
              <w:contextualSpacing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r w:rsidRPr="00D7744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t3://{ip</w:t>
            </w:r>
            <w:proofErr w:type="gramStart"/>
            <w:r w:rsidRPr="00D7744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}:{</w:t>
            </w:r>
            <w:proofErr w:type="gramEnd"/>
            <w:r w:rsidRPr="00D7744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port}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F543ED" w14:textId="15918977" w:rsidR="00A916B1" w:rsidRPr="00A916B1" w:rsidRDefault="00A916B1" w:rsidP="00A916B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r w:rsidRPr="00A916B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Utilizado cuando el </w:t>
            </w:r>
            <w:proofErr w:type="spellStart"/>
            <w:proofErr w:type="gramStart"/>
            <w:r w:rsidRPr="00A916B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environment.type</w:t>
            </w:r>
            <w:proofErr w:type="spellEnd"/>
            <w:proofErr w:type="gramEnd"/>
            <w:r w:rsidRPr="00A916B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=</w:t>
            </w:r>
            <w:proofErr w:type="spellStart"/>
            <w:r w:rsidRPr="00A916B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credentials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. </w:t>
            </w:r>
            <w:proofErr w:type="spellStart"/>
            <w:r w:rsidR="00D63B78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Url</w:t>
            </w:r>
            <w:proofErr w:type="spellEnd"/>
            <w:r w:rsidR="00D63B78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del </w:t>
            </w:r>
            <w:proofErr w:type="spellStart"/>
            <w:r w:rsidR="00D63B78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provider</w:t>
            </w:r>
            <w:proofErr w:type="spellEnd"/>
            <w:r w:rsidR="00D63B78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para la invocación de los métodos remotos.</w:t>
            </w:r>
          </w:p>
        </w:tc>
      </w:tr>
      <w:tr w:rsidR="00A916B1" w:rsidRPr="001B23F8" w14:paraId="2C56FAA7" w14:textId="77777777" w:rsidTr="00D63B78">
        <w:trPr>
          <w:trHeight w:val="317"/>
        </w:trPr>
        <w:tc>
          <w:tcPr>
            <w:tcW w:w="3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0014897" w14:textId="78532A79" w:rsidR="00A916B1" w:rsidRPr="00A916B1" w:rsidRDefault="00A916B1" w:rsidP="00A916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proofErr w:type="spellStart"/>
            <w:proofErr w:type="gramStart"/>
            <w:r w:rsidRP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CREDENTIALS.java.naming.security</w:t>
            </w:r>
            <w:proofErr w:type="gramEnd"/>
            <w:r w:rsidRP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.principal</w:t>
            </w:r>
            <w:proofErr w:type="spellEnd"/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C4A93B5" w14:textId="18B22B46" w:rsidR="00A916B1" w:rsidRPr="00A916B1" w:rsidRDefault="00A916B1" w:rsidP="00A916B1">
            <w:pPr>
              <w:spacing w:after="0" w:line="240" w:lineRule="auto"/>
              <w:contextualSpacing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xxxxxxxxxxxxxxxx</w:t>
            </w:r>
            <w:proofErr w:type="spellEnd"/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4117234" w14:textId="5D65DAEA" w:rsidR="00A916B1" w:rsidRPr="00A916B1" w:rsidRDefault="00A916B1" w:rsidP="00A916B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r w:rsidRPr="00A916B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Utilizado cuando el </w:t>
            </w:r>
            <w:proofErr w:type="spellStart"/>
            <w:proofErr w:type="gramStart"/>
            <w:r w:rsidRPr="00A916B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environment.type</w:t>
            </w:r>
            <w:proofErr w:type="spellEnd"/>
            <w:proofErr w:type="gramEnd"/>
            <w:r w:rsidRPr="00A916B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=</w:t>
            </w:r>
            <w:proofErr w:type="spellStart"/>
            <w:r w:rsidRPr="00A916B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credentials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. Este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parametro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representa el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user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con el cual genera el contexto para las invocaciones remotas.</w:t>
            </w:r>
          </w:p>
        </w:tc>
      </w:tr>
      <w:tr w:rsidR="00A916B1" w:rsidRPr="001B23F8" w14:paraId="1FF05535" w14:textId="77777777" w:rsidTr="00D63B78">
        <w:trPr>
          <w:trHeight w:val="317"/>
        </w:trPr>
        <w:tc>
          <w:tcPr>
            <w:tcW w:w="3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BF09848" w14:textId="2D53CED4" w:rsidR="00A916B1" w:rsidRPr="00A916B1" w:rsidRDefault="00A916B1" w:rsidP="00A916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proofErr w:type="spellStart"/>
            <w:proofErr w:type="gramStart"/>
            <w:r w:rsidRP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CREDENTIALS.java.naming.security</w:t>
            </w:r>
            <w:proofErr w:type="gramEnd"/>
            <w:r w:rsidRP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.credentials</w:t>
            </w:r>
            <w:proofErr w:type="spellEnd"/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80EF9E5" w14:textId="30722B5A" w:rsidR="00A916B1" w:rsidRDefault="00A916B1" w:rsidP="00A916B1">
            <w:pPr>
              <w:spacing w:after="0" w:line="240" w:lineRule="auto"/>
              <w:contextualSpacing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xxxxxxxxxxxxxxxx</w:t>
            </w:r>
            <w:proofErr w:type="spellEnd"/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19583DC" w14:textId="56355FE7" w:rsidR="00A916B1" w:rsidRPr="00A916B1" w:rsidRDefault="00A916B1" w:rsidP="00A916B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r w:rsidRPr="00A916B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Utilizado cuando el </w:t>
            </w:r>
            <w:proofErr w:type="spellStart"/>
            <w:proofErr w:type="gramStart"/>
            <w:r w:rsidRPr="00A916B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environment.type</w:t>
            </w:r>
            <w:proofErr w:type="spellEnd"/>
            <w:proofErr w:type="gramEnd"/>
            <w:r w:rsidRPr="00A916B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=</w:t>
            </w:r>
            <w:proofErr w:type="spellStart"/>
            <w:r w:rsidRPr="00A916B1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credentials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. Este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parametro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representa el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password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con </w:t>
            </w:r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lastRenderedPageBreak/>
              <w:t>el cual genera el contexto para las invocaciones remotas.</w:t>
            </w:r>
          </w:p>
        </w:tc>
      </w:tr>
      <w:tr w:rsidR="00A916B1" w:rsidRPr="001B23F8" w14:paraId="26CD9107" w14:textId="77777777" w:rsidTr="00D63B78">
        <w:trPr>
          <w:trHeight w:val="317"/>
        </w:trPr>
        <w:tc>
          <w:tcPr>
            <w:tcW w:w="3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90D279E" w14:textId="76DEC2B7" w:rsidR="00A916B1" w:rsidRPr="00A916B1" w:rsidRDefault="00A916B1" w:rsidP="00A916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proofErr w:type="gramStart"/>
            <w:r w:rsidRP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lastRenderedPageBreak/>
              <w:t>ASM3.java.naming.factory</w:t>
            </w:r>
            <w:proofErr w:type="gramEnd"/>
            <w:r w:rsidRP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.initial</w:t>
            </w:r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8B5C1D3" w14:textId="392F6CD3" w:rsidR="00A916B1" w:rsidRDefault="00A916B1" w:rsidP="00A916B1">
            <w:pPr>
              <w:spacing w:after="0" w:line="240" w:lineRule="auto"/>
              <w:contextualSpacing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proofErr w:type="spellStart"/>
            <w:proofErr w:type="gramStart"/>
            <w:r w:rsidRP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weblogic.jndi</w:t>
            </w:r>
            <w:proofErr w:type="gramEnd"/>
            <w:r w:rsidRP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.WLInitialContextFactory</w:t>
            </w:r>
            <w:proofErr w:type="spellEnd"/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FD984EF" w14:textId="3DAC03B6" w:rsidR="00A916B1" w:rsidRPr="00D63B78" w:rsidRDefault="00D63B78" w:rsidP="00A916B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 xml:space="preserve">Este valor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setea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 xml:space="preserve"> el contexto sobre en el servidor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weblogic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 xml:space="preserve"> para las invocaciones de métodos remotos de ASM.</w:t>
            </w:r>
          </w:p>
        </w:tc>
      </w:tr>
      <w:tr w:rsidR="00A916B1" w:rsidRPr="001B23F8" w14:paraId="4F0EEFDB" w14:textId="77777777" w:rsidTr="00D63B78">
        <w:trPr>
          <w:trHeight w:val="317"/>
        </w:trPr>
        <w:tc>
          <w:tcPr>
            <w:tcW w:w="3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B1ED466" w14:textId="41E045BB" w:rsidR="00A916B1" w:rsidRPr="00A916B1" w:rsidRDefault="00A916B1" w:rsidP="00A916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r w:rsidRP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ASM3.java.naming.provider.url</w:t>
            </w:r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8C71BCE" w14:textId="2D2A301A" w:rsidR="00A916B1" w:rsidRDefault="00A916B1" w:rsidP="00A916B1">
            <w:pPr>
              <w:spacing w:after="0" w:line="240" w:lineRule="auto"/>
              <w:contextualSpacing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r w:rsidRPr="00D7744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t3://{ip</w:t>
            </w:r>
            <w:proofErr w:type="gramStart"/>
            <w:r w:rsidRPr="00D7744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}:{</w:t>
            </w:r>
            <w:proofErr w:type="gramEnd"/>
            <w:r w:rsidRPr="00D7744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port}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9828400" w14:textId="37F8866E" w:rsidR="00A916B1" w:rsidRPr="00D63B78" w:rsidRDefault="00D63B78" w:rsidP="00A916B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Url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del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provider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para la invocación de los métodos remotos de ASM.</w:t>
            </w:r>
          </w:p>
        </w:tc>
      </w:tr>
      <w:tr w:rsidR="00A916B1" w:rsidRPr="001B23F8" w14:paraId="4F41D420" w14:textId="77777777" w:rsidTr="00D63B78">
        <w:trPr>
          <w:trHeight w:val="317"/>
        </w:trPr>
        <w:tc>
          <w:tcPr>
            <w:tcW w:w="3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92BD583" w14:textId="0F7BDC93" w:rsidR="00A916B1" w:rsidRPr="00A916B1" w:rsidRDefault="00A916B1" w:rsidP="00A916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proofErr w:type="gramStart"/>
            <w:r w:rsidRP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ASM3.java.naming.security</w:t>
            </w:r>
            <w:proofErr w:type="gramEnd"/>
            <w:r w:rsidRP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.principal</w:t>
            </w:r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1AACE1E" w14:textId="3507997A" w:rsidR="00A916B1" w:rsidRDefault="00A916B1" w:rsidP="00A916B1">
            <w:pPr>
              <w:spacing w:after="0" w:line="240" w:lineRule="auto"/>
              <w:contextualSpacing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xxxxxxxxxxxxxxxxxx</w:t>
            </w:r>
            <w:proofErr w:type="spellEnd"/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0B23257" w14:textId="72F21DBF" w:rsidR="00A916B1" w:rsidRPr="00D63B78" w:rsidRDefault="00D63B78" w:rsidP="00A916B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proofErr w:type="spellStart"/>
            <w:r w:rsidRPr="00D63B78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User</w:t>
            </w:r>
            <w:proofErr w:type="spellEnd"/>
            <w:r w:rsidRPr="00D63B78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con el cual se genera el contexto para la llamada remota a ASM</w:t>
            </w:r>
          </w:p>
        </w:tc>
      </w:tr>
      <w:tr w:rsidR="00A916B1" w:rsidRPr="001B23F8" w14:paraId="5D23A164" w14:textId="77777777" w:rsidTr="00D63B78">
        <w:trPr>
          <w:trHeight w:val="317"/>
        </w:trPr>
        <w:tc>
          <w:tcPr>
            <w:tcW w:w="3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009A309" w14:textId="128D2385" w:rsidR="00A916B1" w:rsidRPr="00A916B1" w:rsidRDefault="00A916B1" w:rsidP="00A916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proofErr w:type="gramStart"/>
            <w:r w:rsidRP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ASM3.java.naming.security</w:t>
            </w:r>
            <w:proofErr w:type="gramEnd"/>
            <w:r w:rsidRP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.credentials</w:t>
            </w:r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CC04CF6" w14:textId="0B752CC4" w:rsidR="00A916B1" w:rsidRPr="00A916B1" w:rsidRDefault="00A916B1" w:rsidP="00A916B1">
            <w:pPr>
              <w:spacing w:after="0" w:line="240" w:lineRule="auto"/>
              <w:contextualSpacing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xxxxxxxxxxxxxxxx</w:t>
            </w:r>
            <w:proofErr w:type="spellEnd"/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8555826" w14:textId="260F8862" w:rsidR="00A916B1" w:rsidRPr="00D63B78" w:rsidRDefault="00D63B78" w:rsidP="00A916B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Password</w:t>
            </w:r>
            <w:proofErr w:type="spellEnd"/>
            <w:r w:rsidRPr="00D63B78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con el cual se genera el contexto para la llamada remota a ASM</w:t>
            </w:r>
          </w:p>
        </w:tc>
      </w:tr>
      <w:tr w:rsidR="00D63B78" w:rsidRPr="001B23F8" w14:paraId="75665B90" w14:textId="77777777" w:rsidTr="00D63B78">
        <w:trPr>
          <w:trHeight w:val="317"/>
        </w:trPr>
        <w:tc>
          <w:tcPr>
            <w:tcW w:w="3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115CD8E" w14:textId="67059B04" w:rsidR="00D63B78" w:rsidRPr="00A916B1" w:rsidRDefault="00D63B78" w:rsidP="00D63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proofErr w:type="gramStart"/>
            <w:r w:rsidRP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ASM3.flag.local</w:t>
            </w:r>
            <w:proofErr w:type="gramEnd"/>
            <w:r w:rsidRPr="00A916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.contex</w:t>
            </w: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t</w:t>
            </w:r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C7B65E7" w14:textId="09BE2DB0" w:rsidR="00D63B78" w:rsidRPr="00A916B1" w:rsidRDefault="00D63B78" w:rsidP="00D63B78">
            <w:pPr>
              <w:spacing w:after="0" w:line="240" w:lineRule="auto"/>
              <w:contextualSpacing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true/false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50113ED" w14:textId="29BA38D2" w:rsidR="00D63B78" w:rsidRPr="00D63B78" w:rsidRDefault="00D63B78" w:rsidP="00D63B78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r w:rsidRPr="004A51DE"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Determina si la invocación de los métodos remotos es local o remota</w:t>
            </w:r>
          </w:p>
        </w:tc>
      </w:tr>
      <w:tr w:rsidR="00D63B78" w:rsidRPr="001B23F8" w14:paraId="7E6DF724" w14:textId="77777777" w:rsidTr="00D63B78">
        <w:trPr>
          <w:trHeight w:val="317"/>
        </w:trPr>
        <w:tc>
          <w:tcPr>
            <w:tcW w:w="36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557046E" w14:textId="175E1EA3" w:rsidR="00D63B78" w:rsidRPr="00D63B78" w:rsidRDefault="00D63B78" w:rsidP="00D63B7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</w:pPr>
            <w:proofErr w:type="spellStart"/>
            <w:proofErr w:type="gramStart"/>
            <w:r w:rsidRPr="00D63B7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asm.jndi</w:t>
            </w:r>
            <w:proofErr w:type="gramEnd"/>
            <w:r w:rsidRPr="00D63B7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.path</w:t>
            </w:r>
            <w:proofErr w:type="spellEnd"/>
          </w:p>
        </w:tc>
        <w:tc>
          <w:tcPr>
            <w:tcW w:w="31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651E9CB" w14:textId="03A10503" w:rsidR="00D63B78" w:rsidRPr="00D63B78" w:rsidRDefault="00D63B78" w:rsidP="00D63B78">
            <w:pPr>
              <w:spacing w:after="0" w:line="240" w:lineRule="auto"/>
              <w:contextualSpacing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</w:pPr>
            <w:r w:rsidRPr="00D63B7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val="es-AR" w:eastAsia="es-AR"/>
              </w:rPr>
              <w:t>amdocsBeans.ASM3LoginServicesHome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5CB4EAD" w14:textId="5E8D230A" w:rsidR="00D63B78" w:rsidRDefault="00D63B78" w:rsidP="00D63B78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JDNI utilizado para el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>lookup</w:t>
            </w:r>
            <w:proofErr w:type="spellEnd"/>
            <w:r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  <w:t xml:space="preserve"> hacia ASM</w:t>
            </w:r>
          </w:p>
          <w:p w14:paraId="1F82F7ED" w14:textId="5A48CC1D" w:rsidR="00D63B78" w:rsidRPr="00D63B78" w:rsidRDefault="00D63B78" w:rsidP="00D63B78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s-AR" w:eastAsia="es-AR"/>
              </w:rPr>
            </w:pPr>
          </w:p>
        </w:tc>
      </w:tr>
    </w:tbl>
    <w:p w14:paraId="4B42C1F9" w14:textId="2DFA719D" w:rsidR="00401C35" w:rsidRDefault="00401C35" w:rsidP="00401C35">
      <w:pPr>
        <w:pStyle w:val="Titulo4"/>
      </w:pPr>
      <w:proofErr w:type="spellStart"/>
      <w:r>
        <w:t>oms_</w:t>
      </w:r>
      <w:proofErr w:type="gramStart"/>
      <w:r>
        <w:t>ws.properties</w:t>
      </w:r>
      <w:proofErr w:type="spellEnd"/>
      <w:proofErr w:type="gramEnd"/>
    </w:p>
    <w:p w14:paraId="7BE55C0A" w14:textId="1D12A7B8" w:rsidR="00401C35" w:rsidRDefault="00401C35" w:rsidP="00401C35">
      <w:pPr>
        <w:pStyle w:val="Titulo4"/>
        <w:numPr>
          <w:ilvl w:val="0"/>
          <w:numId w:val="0"/>
        </w:numPr>
        <w:ind w:left="360"/>
      </w:pPr>
      <w:r>
        <w:t xml:space="preserve">El archivo de </w:t>
      </w:r>
      <w:proofErr w:type="spellStart"/>
      <w:r>
        <w:t>configuacion</w:t>
      </w:r>
      <w:proofErr w:type="spellEnd"/>
      <w:r>
        <w:t xml:space="preserve"> para el </w:t>
      </w:r>
      <w:proofErr w:type="spellStart"/>
      <w:r>
        <w:t>modulo</w:t>
      </w:r>
      <w:proofErr w:type="spellEnd"/>
      <w:r>
        <w:t xml:space="preserve"> de “</w:t>
      </w:r>
      <w:proofErr w:type="spellStart"/>
      <w:r>
        <w:t>oms</w:t>
      </w:r>
      <w:proofErr w:type="spellEnd"/>
      <w:r>
        <w:t xml:space="preserve">” es </w:t>
      </w:r>
      <w:proofErr w:type="spellStart"/>
      <w:r>
        <w:t>exactmente</w:t>
      </w:r>
      <w:proofErr w:type="spellEnd"/>
      <w:r>
        <w:t xml:space="preserve"> igual al descripto en el cuadro anterior 5.2.1.</w:t>
      </w:r>
    </w:p>
    <w:p w14:paraId="770F309D" w14:textId="5F6175B9" w:rsidR="00DE16C2" w:rsidRPr="00991FAB" w:rsidRDefault="00401C35" w:rsidP="0022148E">
      <w:pPr>
        <w:pStyle w:val="Ttulo2"/>
      </w:pPr>
      <w:bookmarkStart w:id="11" w:name="_Toc493494778"/>
      <w:r>
        <w:t xml:space="preserve">Uso de los archivos de configuración </w:t>
      </w:r>
      <w:r w:rsidR="005E0288">
        <w:t xml:space="preserve">del web </w:t>
      </w:r>
      <w:proofErr w:type="spellStart"/>
      <w:r w:rsidR="005E0288">
        <w:t>services</w:t>
      </w:r>
      <w:bookmarkEnd w:id="11"/>
      <w:proofErr w:type="spellEnd"/>
    </w:p>
    <w:p w14:paraId="1CC8E75B" w14:textId="7EB816C3" w:rsidR="00DE16C2" w:rsidRDefault="005E0288" w:rsidP="00DE16C2">
      <w:pPr>
        <w:rPr>
          <w:sz w:val="22"/>
          <w:lang w:val="es-ES"/>
        </w:rPr>
      </w:pPr>
      <w:r>
        <w:rPr>
          <w:sz w:val="22"/>
          <w:lang w:val="es-ES"/>
        </w:rPr>
        <w:t xml:space="preserve">Los </w:t>
      </w:r>
      <w:proofErr w:type="spellStart"/>
      <w:r>
        <w:rPr>
          <w:sz w:val="22"/>
          <w:lang w:val="es-ES"/>
        </w:rPr>
        <w:t>modulos</w:t>
      </w:r>
      <w:proofErr w:type="spellEnd"/>
      <w:r>
        <w:rPr>
          <w:sz w:val="22"/>
          <w:lang w:val="es-ES"/>
        </w:rPr>
        <w:t xml:space="preserve"> “</w:t>
      </w:r>
      <w:proofErr w:type="spellStart"/>
      <w:r>
        <w:rPr>
          <w:sz w:val="22"/>
          <w:lang w:val="es-ES"/>
        </w:rPr>
        <w:t>abp</w:t>
      </w:r>
      <w:proofErr w:type="spellEnd"/>
      <w:r>
        <w:rPr>
          <w:sz w:val="22"/>
          <w:lang w:val="es-ES"/>
        </w:rPr>
        <w:t>” y “</w:t>
      </w:r>
      <w:proofErr w:type="spellStart"/>
      <w:r>
        <w:rPr>
          <w:sz w:val="22"/>
          <w:lang w:val="es-ES"/>
        </w:rPr>
        <w:t>oms</w:t>
      </w:r>
      <w:proofErr w:type="spellEnd"/>
      <w:r>
        <w:rPr>
          <w:sz w:val="22"/>
          <w:lang w:val="es-ES"/>
        </w:rPr>
        <w:t xml:space="preserve">” dependen del set de dos </w:t>
      </w:r>
      <w:proofErr w:type="spellStart"/>
      <w:r>
        <w:rPr>
          <w:sz w:val="22"/>
          <w:lang w:val="es-ES"/>
        </w:rPr>
        <w:t>variales</w:t>
      </w:r>
      <w:proofErr w:type="spellEnd"/>
      <w:r>
        <w:rPr>
          <w:sz w:val="22"/>
          <w:lang w:val="es-ES"/>
        </w:rPr>
        <w:t xml:space="preserve"> de </w:t>
      </w:r>
      <w:proofErr w:type="spellStart"/>
      <w:r>
        <w:rPr>
          <w:sz w:val="22"/>
          <w:lang w:val="es-ES"/>
        </w:rPr>
        <w:t>configuracion</w:t>
      </w:r>
      <w:proofErr w:type="spellEnd"/>
      <w:r>
        <w:rPr>
          <w:sz w:val="22"/>
          <w:lang w:val="es-ES"/>
        </w:rPr>
        <w:t xml:space="preserve"> que deben cargarse al </w:t>
      </w:r>
      <w:proofErr w:type="spellStart"/>
      <w:r>
        <w:rPr>
          <w:sz w:val="22"/>
          <w:lang w:val="es-ES"/>
        </w:rPr>
        <w:t>classpath</w:t>
      </w:r>
      <w:proofErr w:type="spellEnd"/>
      <w:r>
        <w:rPr>
          <w:sz w:val="22"/>
          <w:lang w:val="es-ES"/>
        </w:rPr>
        <w:t xml:space="preserve"> en tiempo de </w:t>
      </w:r>
      <w:proofErr w:type="spellStart"/>
      <w:proofErr w:type="gramStart"/>
      <w:r>
        <w:rPr>
          <w:sz w:val="22"/>
          <w:lang w:val="es-ES"/>
        </w:rPr>
        <w:t>runtime</w:t>
      </w:r>
      <w:proofErr w:type="spellEnd"/>
      <w:r>
        <w:rPr>
          <w:sz w:val="22"/>
          <w:lang w:val="es-ES"/>
        </w:rPr>
        <w:t xml:space="preserve"> :</w:t>
      </w:r>
      <w:proofErr w:type="gramEnd"/>
    </w:p>
    <w:p w14:paraId="75F8FA29" w14:textId="317C2DCD" w:rsidR="005E0288" w:rsidRPr="005E0288" w:rsidRDefault="005E0288" w:rsidP="003736A1">
      <w:pPr>
        <w:pStyle w:val="Prrafodelista"/>
        <w:numPr>
          <w:ilvl w:val="0"/>
          <w:numId w:val="3"/>
        </w:numPr>
      </w:pPr>
      <w:r w:rsidRPr="005E0288">
        <w:t>-D_ABP_WEB_SERVICES_CONFIG</w:t>
      </w:r>
    </w:p>
    <w:p w14:paraId="7D8A80DF" w14:textId="6128C5C4" w:rsidR="005E0288" w:rsidRDefault="005E0288" w:rsidP="003736A1">
      <w:pPr>
        <w:pStyle w:val="Prrafodelista"/>
        <w:numPr>
          <w:ilvl w:val="0"/>
          <w:numId w:val="3"/>
        </w:numPr>
      </w:pPr>
      <w:r w:rsidRPr="005E0288">
        <w:t>-D_OMS_WEB_SERVICES_CONFIG</w:t>
      </w:r>
    </w:p>
    <w:p w14:paraId="7437E28A" w14:textId="63558BE8" w:rsidR="005E0288" w:rsidRPr="005E0288" w:rsidRDefault="005E0288" w:rsidP="005E0288">
      <w:pPr>
        <w:rPr>
          <w:lang w:val="es-AR"/>
        </w:rPr>
      </w:pPr>
      <w:r w:rsidRPr="005E0288">
        <w:rPr>
          <w:lang w:val="es-AR"/>
        </w:rPr>
        <w:t xml:space="preserve">Una </w:t>
      </w:r>
      <w:proofErr w:type="spellStart"/>
      <w:r w:rsidRPr="005E0288">
        <w:rPr>
          <w:lang w:val="es-AR"/>
        </w:rPr>
        <w:t>configuracion</w:t>
      </w:r>
      <w:proofErr w:type="spellEnd"/>
      <w:r w:rsidRPr="005E0288">
        <w:rPr>
          <w:lang w:val="es-AR"/>
        </w:rPr>
        <w:t xml:space="preserve"> </w:t>
      </w:r>
      <w:proofErr w:type="spellStart"/>
      <w:r w:rsidRPr="005E0288">
        <w:rPr>
          <w:lang w:val="es-AR"/>
        </w:rPr>
        <w:t>tipica</w:t>
      </w:r>
      <w:proofErr w:type="spellEnd"/>
      <w:r w:rsidRPr="005E0288">
        <w:rPr>
          <w:lang w:val="es-AR"/>
        </w:rPr>
        <w:t xml:space="preserve"> dentro de un servidor </w:t>
      </w:r>
      <w:proofErr w:type="spellStart"/>
      <w:r w:rsidRPr="005E0288">
        <w:rPr>
          <w:lang w:val="es-AR"/>
        </w:rPr>
        <w:t>weblogic</w:t>
      </w:r>
      <w:proofErr w:type="spellEnd"/>
      <w:r w:rsidRPr="005E0288">
        <w:rPr>
          <w:lang w:val="es-AR"/>
        </w:rPr>
        <w:t xml:space="preserve"> </w:t>
      </w:r>
      <w:r>
        <w:rPr>
          <w:lang w:val="es-AR"/>
        </w:rPr>
        <w:t>(</w:t>
      </w:r>
      <w:r w:rsidR="00E86472" w:rsidRPr="00E86472">
        <w:rPr>
          <w:lang w:val="es-AR"/>
        </w:rPr>
        <w:t>/u01/</w:t>
      </w:r>
      <w:proofErr w:type="spellStart"/>
      <w:r w:rsidR="00E86472" w:rsidRPr="00E86472">
        <w:rPr>
          <w:lang w:val="es-AR"/>
        </w:rPr>
        <w:t>domains</w:t>
      </w:r>
      <w:proofErr w:type="spellEnd"/>
      <w:r w:rsidR="00E86472" w:rsidRPr="00E86472">
        <w:rPr>
          <w:lang w:val="es-AR"/>
        </w:rPr>
        <w:t>/practia_variables.sh</w:t>
      </w:r>
      <w:r>
        <w:rPr>
          <w:lang w:val="es-AR"/>
        </w:rPr>
        <w:t xml:space="preserve">) </w:t>
      </w:r>
      <w:proofErr w:type="gramStart"/>
      <w:r w:rsidRPr="005E0288">
        <w:rPr>
          <w:lang w:val="es-AR"/>
        </w:rPr>
        <w:t>seria</w:t>
      </w:r>
      <w:proofErr w:type="gramEnd"/>
      <w:r>
        <w:rPr>
          <w:lang w:val="es-AR"/>
        </w:rPr>
        <w:t xml:space="preserve"> por ejemplo</w:t>
      </w:r>
      <w:r w:rsidRPr="005E0288">
        <w:rPr>
          <w:lang w:val="es-AR"/>
        </w:rPr>
        <w:t>:</w:t>
      </w:r>
    </w:p>
    <w:p w14:paraId="32595388" w14:textId="523CB696" w:rsidR="005E0288" w:rsidRDefault="005E0288" w:rsidP="005E0288">
      <w:pPr>
        <w:rPr>
          <w:b/>
        </w:rPr>
      </w:pPr>
      <w:r w:rsidRPr="005E0288">
        <w:rPr>
          <w:b/>
        </w:rPr>
        <w:t>set JAVA_OPTIONS</w:t>
      </w:r>
      <w:r w:rsidR="00E86472">
        <w:rPr>
          <w:b/>
        </w:rPr>
        <w:t xml:space="preserve"> </w:t>
      </w:r>
      <w:r w:rsidRPr="005E0288">
        <w:rPr>
          <w:b/>
        </w:rPr>
        <w:t>=</w:t>
      </w:r>
      <w:r w:rsidR="00E86472">
        <w:rPr>
          <w:b/>
        </w:rPr>
        <w:t xml:space="preserve"> “${JAVA_OPTIONS}</w:t>
      </w:r>
      <w:r w:rsidRPr="005E0288">
        <w:rPr>
          <w:b/>
        </w:rPr>
        <w:t xml:space="preserve"> -D_ABP_WEB_SERVICES_CONFIG=</w:t>
      </w:r>
      <w:r w:rsidR="00E86472" w:rsidRPr="00E86472">
        <w:t xml:space="preserve"> </w:t>
      </w:r>
      <w:r w:rsidR="00E86472" w:rsidRPr="00E86472">
        <w:rPr>
          <w:b/>
        </w:rPr>
        <w:t xml:space="preserve">/u01/app/oracle/config </w:t>
      </w:r>
      <w:r w:rsidRPr="005E0288">
        <w:rPr>
          <w:b/>
        </w:rPr>
        <w:t>/</w:t>
      </w:r>
      <w:proofErr w:type="spellStart"/>
      <w:r w:rsidRPr="005E0288">
        <w:rPr>
          <w:b/>
        </w:rPr>
        <w:t>abp_</w:t>
      </w:r>
      <w:proofErr w:type="gramStart"/>
      <w:r w:rsidRPr="005E0288">
        <w:rPr>
          <w:b/>
        </w:rPr>
        <w:t>ws.properties</w:t>
      </w:r>
      <w:proofErr w:type="spellEnd"/>
      <w:proofErr w:type="gramEnd"/>
      <w:r w:rsidR="00E86472">
        <w:rPr>
          <w:b/>
        </w:rPr>
        <w:t>”</w:t>
      </w:r>
    </w:p>
    <w:p w14:paraId="329F610D" w14:textId="070619EC" w:rsidR="00B42CD7" w:rsidRPr="005E0288" w:rsidRDefault="00B42CD7" w:rsidP="00B42CD7">
      <w:pPr>
        <w:rPr>
          <w:b/>
        </w:rPr>
      </w:pPr>
      <w:r w:rsidRPr="005E0288">
        <w:rPr>
          <w:b/>
        </w:rPr>
        <w:t>set JAVA_OPTIONS</w:t>
      </w:r>
      <w:r>
        <w:rPr>
          <w:b/>
        </w:rPr>
        <w:t xml:space="preserve"> </w:t>
      </w:r>
      <w:r w:rsidRPr="005E0288">
        <w:rPr>
          <w:b/>
        </w:rPr>
        <w:t>=</w:t>
      </w:r>
      <w:r>
        <w:rPr>
          <w:b/>
        </w:rPr>
        <w:t xml:space="preserve"> “${JAVA_OPTIONS}</w:t>
      </w:r>
      <w:r w:rsidRPr="005E0288">
        <w:rPr>
          <w:b/>
        </w:rPr>
        <w:t xml:space="preserve"> -D_</w:t>
      </w:r>
      <w:r>
        <w:rPr>
          <w:b/>
        </w:rPr>
        <w:t>OMS</w:t>
      </w:r>
      <w:r w:rsidRPr="005E0288">
        <w:rPr>
          <w:b/>
        </w:rPr>
        <w:t>_WEB_SERVICES_CONFIG=</w:t>
      </w:r>
      <w:r w:rsidRPr="00E86472">
        <w:t xml:space="preserve"> </w:t>
      </w:r>
      <w:r w:rsidRPr="00E86472">
        <w:rPr>
          <w:b/>
        </w:rPr>
        <w:t xml:space="preserve">/u01/app/oracle/config </w:t>
      </w:r>
      <w:r>
        <w:rPr>
          <w:b/>
        </w:rPr>
        <w:t>/</w:t>
      </w:r>
      <w:proofErr w:type="spellStart"/>
      <w:r>
        <w:rPr>
          <w:b/>
        </w:rPr>
        <w:t>oms</w:t>
      </w:r>
      <w:r w:rsidRPr="005E0288">
        <w:rPr>
          <w:b/>
        </w:rPr>
        <w:t>_</w:t>
      </w:r>
      <w:proofErr w:type="gramStart"/>
      <w:r w:rsidRPr="005E0288">
        <w:rPr>
          <w:b/>
        </w:rPr>
        <w:t>ws.properties</w:t>
      </w:r>
      <w:proofErr w:type="spellEnd"/>
      <w:proofErr w:type="gramEnd"/>
      <w:r>
        <w:rPr>
          <w:b/>
        </w:rPr>
        <w:t>”</w:t>
      </w:r>
    </w:p>
    <w:p w14:paraId="7E35709B" w14:textId="77777777" w:rsidR="00B42CD7" w:rsidRPr="005E0288" w:rsidRDefault="00B42CD7" w:rsidP="005E0288">
      <w:pPr>
        <w:rPr>
          <w:b/>
        </w:rPr>
      </w:pPr>
    </w:p>
    <w:p w14:paraId="2B629F40" w14:textId="502BEEE5" w:rsidR="005E0288" w:rsidRPr="005E0288" w:rsidRDefault="005E0288" w:rsidP="005E0288">
      <w:pPr>
        <w:rPr>
          <w:lang w:val="es-AR"/>
        </w:rPr>
      </w:pPr>
      <w:r>
        <w:rPr>
          <w:lang w:val="es-AR"/>
        </w:rPr>
        <w:t>Estas dos variables son obligatorias para el correcto funcionamiento de la aplicativo.</w:t>
      </w:r>
    </w:p>
    <w:p w14:paraId="62604C52" w14:textId="48F282A8" w:rsidR="00991FAB" w:rsidRDefault="005E0288" w:rsidP="00991FAB">
      <w:pPr>
        <w:pStyle w:val="Titulo3"/>
      </w:pPr>
      <w:bookmarkStart w:id="12" w:name="_Toc493494779"/>
      <w:r>
        <w:lastRenderedPageBreak/>
        <w:t xml:space="preserve">Despliegue del web </w:t>
      </w:r>
      <w:proofErr w:type="spellStart"/>
      <w:r>
        <w:t>services</w:t>
      </w:r>
      <w:bookmarkEnd w:id="12"/>
      <w:proofErr w:type="spellEnd"/>
    </w:p>
    <w:p w14:paraId="68DE1DD5" w14:textId="26FB1540" w:rsidR="000C1E2D" w:rsidRPr="00F93DF1" w:rsidRDefault="005E0288" w:rsidP="00F93DF1">
      <w:pPr>
        <w:rPr>
          <w:sz w:val="22"/>
          <w:lang w:val="es-ES"/>
        </w:rPr>
      </w:pPr>
      <w:r>
        <w:rPr>
          <w:sz w:val="22"/>
          <w:lang w:val="es-ES"/>
        </w:rPr>
        <w:t xml:space="preserve">A </w:t>
      </w:r>
      <w:r w:rsidR="00AC38DD">
        <w:rPr>
          <w:sz w:val="22"/>
          <w:lang w:val="es-ES"/>
        </w:rPr>
        <w:t>continuación,</w:t>
      </w:r>
      <w:r>
        <w:rPr>
          <w:sz w:val="22"/>
          <w:lang w:val="es-ES"/>
        </w:rPr>
        <w:t xml:space="preserve"> </w:t>
      </w:r>
      <w:r w:rsidR="000C1E2D">
        <w:rPr>
          <w:sz w:val="22"/>
          <w:lang w:val="es-ES"/>
        </w:rPr>
        <w:t xml:space="preserve">se describe el proceso de despliegue del web </w:t>
      </w:r>
      <w:proofErr w:type="spellStart"/>
      <w:r w:rsidR="000C1E2D">
        <w:rPr>
          <w:sz w:val="22"/>
          <w:lang w:val="es-ES"/>
        </w:rPr>
        <w:t>services</w:t>
      </w:r>
      <w:proofErr w:type="spellEnd"/>
    </w:p>
    <w:p w14:paraId="27A0A513" w14:textId="20BEEE36" w:rsidR="000C1E2D" w:rsidRDefault="000C1E2D" w:rsidP="00DE16C2">
      <w:pPr>
        <w:pStyle w:val="Titulo4"/>
      </w:pPr>
      <w:r>
        <w:lastRenderedPageBreak/>
        <w:t xml:space="preserve">En la pantalla de bienvenida, </w:t>
      </w:r>
      <w:proofErr w:type="spellStart"/>
      <w:r>
        <w:t>logearse</w:t>
      </w:r>
      <w:proofErr w:type="spellEnd"/>
      <w:r>
        <w:t xml:space="preserve"> con </w:t>
      </w:r>
      <w:proofErr w:type="spellStart"/>
      <w:r>
        <w:t>user</w:t>
      </w:r>
      <w:proofErr w:type="spellEnd"/>
      <w:r>
        <w:t>/</w:t>
      </w:r>
      <w:proofErr w:type="spellStart"/>
      <w:r>
        <w:t>pass</w:t>
      </w:r>
      <w:proofErr w:type="spellEnd"/>
      <w:r>
        <w:t xml:space="preserve"> a la consola de administración</w:t>
      </w:r>
    </w:p>
    <w:p w14:paraId="506BFFFC" w14:textId="65788C0B" w:rsidR="000C1E2D" w:rsidRDefault="000C1E2D" w:rsidP="000C1E2D">
      <w:pPr>
        <w:pStyle w:val="Titulo4"/>
        <w:numPr>
          <w:ilvl w:val="0"/>
          <w:numId w:val="0"/>
        </w:numPr>
        <w:ind w:left="360"/>
      </w:pPr>
      <w:r>
        <w:rPr>
          <w:noProof/>
          <w:lang w:eastAsia="es-AR"/>
        </w:rPr>
        <w:drawing>
          <wp:inline distT="0" distB="0" distL="0" distR="0" wp14:anchorId="608757C6" wp14:editId="141A5409">
            <wp:extent cx="5915025" cy="32099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17F33" w14:textId="77777777" w:rsidR="000C1E2D" w:rsidRDefault="000C1E2D" w:rsidP="000C1E2D">
      <w:pPr>
        <w:pStyle w:val="Titulo4"/>
        <w:numPr>
          <w:ilvl w:val="0"/>
          <w:numId w:val="0"/>
        </w:numPr>
        <w:ind w:left="360"/>
      </w:pPr>
    </w:p>
    <w:p w14:paraId="4019A879" w14:textId="35ADD067" w:rsidR="00DE16C2" w:rsidRDefault="000C1E2D" w:rsidP="00DE16C2">
      <w:pPr>
        <w:pStyle w:val="Titulo4"/>
        <w:rPr>
          <w:b/>
        </w:rPr>
      </w:pPr>
      <w:r>
        <w:t xml:space="preserve">Para el despliegue de una aplicación debemos cambiar la </w:t>
      </w:r>
      <w:proofErr w:type="spellStart"/>
      <w:r>
        <w:t>configuracion</w:t>
      </w:r>
      <w:proofErr w:type="spellEnd"/>
      <w:r>
        <w:t xml:space="preserve"> del dominio. En el “Change Center” y </w:t>
      </w:r>
      <w:proofErr w:type="spellStart"/>
      <w:r>
        <w:t>clickear</w:t>
      </w:r>
      <w:proofErr w:type="spellEnd"/>
      <w:r>
        <w:t xml:space="preserve"> </w:t>
      </w:r>
      <w:r w:rsidRPr="000C1E2D">
        <w:rPr>
          <w:b/>
        </w:rPr>
        <w:t>“</w:t>
      </w:r>
      <w:proofErr w:type="spellStart"/>
      <w:r w:rsidRPr="000C1E2D">
        <w:rPr>
          <w:b/>
        </w:rPr>
        <w:t>Lock</w:t>
      </w:r>
      <w:proofErr w:type="spellEnd"/>
      <w:r w:rsidRPr="000C1E2D">
        <w:rPr>
          <w:b/>
        </w:rPr>
        <w:t xml:space="preserve"> &amp; </w:t>
      </w:r>
      <w:proofErr w:type="spellStart"/>
      <w:r w:rsidRPr="000C1E2D">
        <w:rPr>
          <w:b/>
        </w:rPr>
        <w:t>Edit</w:t>
      </w:r>
      <w:proofErr w:type="spellEnd"/>
      <w:r w:rsidRPr="000C1E2D">
        <w:rPr>
          <w:b/>
        </w:rPr>
        <w:t>”</w:t>
      </w:r>
      <w:r>
        <w:rPr>
          <w:b/>
        </w:rPr>
        <w:t>:</w:t>
      </w:r>
    </w:p>
    <w:p w14:paraId="6820DAAE" w14:textId="0A2E0CCD" w:rsidR="000C1E2D" w:rsidRDefault="000C1E2D" w:rsidP="000C1E2D">
      <w:pPr>
        <w:pStyle w:val="Titulo4"/>
        <w:numPr>
          <w:ilvl w:val="0"/>
          <w:numId w:val="0"/>
        </w:numPr>
        <w:ind w:left="360"/>
        <w:rPr>
          <w:b/>
        </w:rPr>
      </w:pPr>
      <w:r>
        <w:rPr>
          <w:b/>
          <w:noProof/>
          <w:lang w:eastAsia="es-AR"/>
        </w:rPr>
        <w:drawing>
          <wp:inline distT="0" distB="0" distL="0" distR="0" wp14:anchorId="79F512A4" wp14:editId="58AAB1AB">
            <wp:extent cx="2371725" cy="15049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DD7FC" w14:textId="01FA4AE5" w:rsidR="000C1E2D" w:rsidRDefault="000C1E2D" w:rsidP="003736A1">
      <w:pPr>
        <w:pStyle w:val="Titulo4"/>
        <w:numPr>
          <w:ilvl w:val="2"/>
          <w:numId w:val="4"/>
        </w:numPr>
        <w:rPr>
          <w:b/>
        </w:rPr>
      </w:pPr>
      <w:r>
        <w:rPr>
          <w:b/>
        </w:rPr>
        <w:t xml:space="preserve">    </w:t>
      </w:r>
      <w:r>
        <w:t xml:space="preserve">Bajo la </w:t>
      </w:r>
      <w:proofErr w:type="spellStart"/>
      <w:r>
        <w:t>esctrucura</w:t>
      </w:r>
      <w:proofErr w:type="spellEnd"/>
      <w:r>
        <w:t xml:space="preserve"> del </w:t>
      </w:r>
      <w:proofErr w:type="gramStart"/>
      <w:r>
        <w:t>dominio ,</w:t>
      </w:r>
      <w:proofErr w:type="gramEnd"/>
      <w:r>
        <w:t xml:space="preserve"> </w:t>
      </w:r>
      <w:proofErr w:type="spellStart"/>
      <w:r>
        <w:t>click</w:t>
      </w:r>
      <w:proofErr w:type="spellEnd"/>
      <w:r>
        <w:t xml:space="preserve"> “</w:t>
      </w:r>
      <w:proofErr w:type="spellStart"/>
      <w:r w:rsidRPr="000C1E2D">
        <w:rPr>
          <w:b/>
        </w:rPr>
        <w:t>Deployments</w:t>
      </w:r>
      <w:proofErr w:type="spellEnd"/>
      <w:r>
        <w:rPr>
          <w:b/>
        </w:rPr>
        <w:t>”:</w:t>
      </w:r>
    </w:p>
    <w:p w14:paraId="3ED40890" w14:textId="25BF8A53" w:rsidR="000C1E2D" w:rsidRDefault="000C1E2D" w:rsidP="000C1E2D">
      <w:pPr>
        <w:pStyle w:val="Titulo4"/>
        <w:numPr>
          <w:ilvl w:val="0"/>
          <w:numId w:val="0"/>
        </w:numPr>
        <w:ind w:left="360"/>
      </w:pPr>
      <w:r>
        <w:rPr>
          <w:noProof/>
          <w:lang w:eastAsia="es-AR"/>
        </w:rPr>
        <w:lastRenderedPageBreak/>
        <w:drawing>
          <wp:inline distT="0" distB="0" distL="0" distR="0" wp14:anchorId="5371B181" wp14:editId="7BE086EC">
            <wp:extent cx="2390775" cy="33623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A4C86" w14:textId="5833E15E" w:rsidR="000C1E2D" w:rsidRDefault="006516BC" w:rsidP="003736A1">
      <w:pPr>
        <w:pStyle w:val="Titulo4"/>
        <w:numPr>
          <w:ilvl w:val="2"/>
          <w:numId w:val="4"/>
        </w:numPr>
        <w:rPr>
          <w:b/>
        </w:rPr>
      </w:pPr>
      <w:r>
        <w:t>Sobre la derecha, debajo de la tabla “</w:t>
      </w:r>
      <w:proofErr w:type="spellStart"/>
      <w:r>
        <w:t>Deployments</w:t>
      </w:r>
      <w:proofErr w:type="spellEnd"/>
      <w:r>
        <w:t xml:space="preserve">”, </w:t>
      </w:r>
      <w:proofErr w:type="spellStart"/>
      <w:r>
        <w:t>click</w:t>
      </w:r>
      <w:proofErr w:type="spellEnd"/>
      <w:r>
        <w:t xml:space="preserve"> </w:t>
      </w:r>
      <w:proofErr w:type="spellStart"/>
      <w:proofErr w:type="gramStart"/>
      <w:r w:rsidRPr="006516BC">
        <w:rPr>
          <w:b/>
        </w:rPr>
        <w:t>Install</w:t>
      </w:r>
      <w:proofErr w:type="spellEnd"/>
      <w:r>
        <w:rPr>
          <w:b/>
        </w:rPr>
        <w:t xml:space="preserve"> :</w:t>
      </w:r>
      <w:proofErr w:type="gramEnd"/>
    </w:p>
    <w:p w14:paraId="394713D1" w14:textId="66BCA802" w:rsidR="006516BC" w:rsidRDefault="006516BC" w:rsidP="006516BC">
      <w:pPr>
        <w:pStyle w:val="Titulo4"/>
        <w:numPr>
          <w:ilvl w:val="0"/>
          <w:numId w:val="0"/>
        </w:numPr>
        <w:ind w:left="360"/>
      </w:pPr>
      <w:r>
        <w:rPr>
          <w:noProof/>
          <w:lang w:eastAsia="es-AR"/>
        </w:rPr>
        <w:drawing>
          <wp:inline distT="0" distB="0" distL="0" distR="0" wp14:anchorId="6DEEA093" wp14:editId="33168A0E">
            <wp:extent cx="3133725" cy="32480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649FD" w14:textId="425E1B5F" w:rsidR="006516BC" w:rsidRDefault="006516BC" w:rsidP="003736A1">
      <w:pPr>
        <w:pStyle w:val="Titulo4"/>
        <w:numPr>
          <w:ilvl w:val="2"/>
          <w:numId w:val="4"/>
        </w:numPr>
      </w:pPr>
      <w:r>
        <w:t xml:space="preserve">Localizar el archivo a </w:t>
      </w:r>
      <w:proofErr w:type="spellStart"/>
      <w:proofErr w:type="gramStart"/>
      <w:r>
        <w:t>deplegar</w:t>
      </w:r>
      <w:proofErr w:type="spellEnd"/>
      <w:r>
        <w:t xml:space="preserve"> :</w:t>
      </w:r>
      <w:proofErr w:type="gramEnd"/>
    </w:p>
    <w:p w14:paraId="7FDA6574" w14:textId="3599D12A" w:rsidR="006516BC" w:rsidRDefault="006516BC" w:rsidP="006516BC">
      <w:pPr>
        <w:pStyle w:val="Titulo4"/>
        <w:numPr>
          <w:ilvl w:val="0"/>
          <w:numId w:val="0"/>
        </w:numPr>
        <w:ind w:left="360"/>
      </w:pPr>
      <w:r>
        <w:rPr>
          <w:noProof/>
          <w:lang w:eastAsia="es-AR"/>
        </w:rPr>
        <w:lastRenderedPageBreak/>
        <w:drawing>
          <wp:inline distT="0" distB="0" distL="0" distR="0" wp14:anchorId="2FBF2DF3" wp14:editId="5DC62C2C">
            <wp:extent cx="2962275" cy="15049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12D8" w14:textId="286C360C" w:rsidR="006516BC" w:rsidRDefault="006516BC" w:rsidP="003736A1">
      <w:pPr>
        <w:pStyle w:val="Titulo4"/>
        <w:numPr>
          <w:ilvl w:val="2"/>
          <w:numId w:val="4"/>
        </w:numPr>
      </w:pPr>
      <w:r>
        <w:t xml:space="preserve">En la </w:t>
      </w:r>
      <w:proofErr w:type="spellStart"/>
      <w:r>
        <w:t>sig</w:t>
      </w:r>
      <w:proofErr w:type="spellEnd"/>
      <w:r>
        <w:t xml:space="preserve"> pantalla, asegurarse que la instalación de este despliegue es una “</w:t>
      </w:r>
      <w:r>
        <w:rPr>
          <w:b/>
        </w:rPr>
        <w:t>aplicación”</w:t>
      </w:r>
      <w:r w:rsidRPr="006516BC">
        <w:t>, el cual debe seleccionarse</w:t>
      </w:r>
      <w:r>
        <w:t>:</w:t>
      </w:r>
    </w:p>
    <w:p w14:paraId="5A62385C" w14:textId="500B2728" w:rsidR="006516BC" w:rsidRDefault="006516BC" w:rsidP="006516BC">
      <w:pPr>
        <w:pStyle w:val="Titulo4"/>
        <w:numPr>
          <w:ilvl w:val="0"/>
          <w:numId w:val="0"/>
        </w:numPr>
        <w:ind w:left="360"/>
      </w:pPr>
      <w:r>
        <w:rPr>
          <w:noProof/>
          <w:lang w:eastAsia="es-AR"/>
        </w:rPr>
        <w:drawing>
          <wp:inline distT="0" distB="0" distL="0" distR="0" wp14:anchorId="6EB30582" wp14:editId="1A33CF52">
            <wp:extent cx="2571750" cy="21812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A0A1D" w14:textId="3BD23FD9" w:rsidR="006516BC" w:rsidRDefault="006516BC" w:rsidP="003736A1">
      <w:pPr>
        <w:pStyle w:val="Titulo4"/>
        <w:numPr>
          <w:ilvl w:val="2"/>
          <w:numId w:val="4"/>
        </w:numPr>
      </w:pPr>
      <w:r>
        <w:t xml:space="preserve">En la </w:t>
      </w:r>
      <w:r w:rsidR="009C021D">
        <w:t>sig.</w:t>
      </w:r>
      <w:r>
        <w:t xml:space="preserve"> pantalla </w:t>
      </w:r>
      <w:r w:rsidR="009C021D">
        <w:t>deberá seleccionar</w:t>
      </w:r>
      <w:r>
        <w:t xml:space="preserve"> </w:t>
      </w:r>
      <w:r w:rsidR="001018D2">
        <w:t xml:space="preserve">el server o el manejado donde </w:t>
      </w:r>
      <w:r w:rsidR="009C021D">
        <w:t>correrá</w:t>
      </w:r>
      <w:r w:rsidR="001018D2">
        <w:t xml:space="preserve"> la aplicación: </w:t>
      </w:r>
    </w:p>
    <w:p w14:paraId="7F496E8C" w14:textId="27CB23B3" w:rsidR="001018D2" w:rsidRDefault="001018D2" w:rsidP="001018D2">
      <w:pPr>
        <w:pStyle w:val="Titulo4"/>
        <w:numPr>
          <w:ilvl w:val="0"/>
          <w:numId w:val="0"/>
        </w:numPr>
        <w:ind w:left="360"/>
      </w:pPr>
      <w:r>
        <w:rPr>
          <w:noProof/>
          <w:lang w:eastAsia="es-AR"/>
        </w:rPr>
        <w:drawing>
          <wp:inline distT="0" distB="0" distL="0" distR="0" wp14:anchorId="7E6430F9" wp14:editId="3ED26074">
            <wp:extent cx="4389120" cy="356616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F5C1" w14:textId="60684633" w:rsidR="001018D2" w:rsidRPr="001018D2" w:rsidRDefault="001018D2" w:rsidP="003736A1">
      <w:pPr>
        <w:pStyle w:val="Titulo4"/>
        <w:numPr>
          <w:ilvl w:val="2"/>
          <w:numId w:val="4"/>
        </w:numPr>
      </w:pPr>
      <w:r>
        <w:lastRenderedPageBreak/>
        <w:t xml:space="preserve">En la siguiente pantalla, mantener todos los valores por default y </w:t>
      </w:r>
      <w:proofErr w:type="spellStart"/>
      <w:r>
        <w:t>click</w:t>
      </w:r>
      <w:proofErr w:type="spellEnd"/>
      <w:r>
        <w:t xml:space="preserve"> “</w:t>
      </w:r>
      <w:r w:rsidRPr="001018D2">
        <w:rPr>
          <w:b/>
        </w:rPr>
        <w:t>Next</w:t>
      </w:r>
      <w:r>
        <w:rPr>
          <w:b/>
        </w:rPr>
        <w:t>”</w:t>
      </w:r>
    </w:p>
    <w:p w14:paraId="1B59EBB2" w14:textId="5D364A02" w:rsidR="001018D2" w:rsidRDefault="001018D2" w:rsidP="001018D2">
      <w:pPr>
        <w:pStyle w:val="Titulo4"/>
        <w:numPr>
          <w:ilvl w:val="0"/>
          <w:numId w:val="0"/>
        </w:numPr>
        <w:ind w:left="360"/>
      </w:pPr>
      <w:r>
        <w:rPr>
          <w:noProof/>
          <w:lang w:eastAsia="es-AR"/>
        </w:rPr>
        <w:drawing>
          <wp:inline distT="0" distB="0" distL="0" distR="0" wp14:anchorId="19869017" wp14:editId="6A0B0C5F">
            <wp:extent cx="3524250" cy="57626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211A3" w14:textId="6DF55367" w:rsidR="001018D2" w:rsidRPr="001018D2" w:rsidRDefault="001018D2" w:rsidP="003736A1">
      <w:pPr>
        <w:pStyle w:val="Titulo4"/>
        <w:numPr>
          <w:ilvl w:val="2"/>
          <w:numId w:val="4"/>
        </w:numPr>
      </w:pPr>
      <w:r>
        <w:t>En la siguiente pantalla, seleccionar “</w:t>
      </w:r>
      <w:r>
        <w:rPr>
          <w:b/>
          <w:bCs w:val="0"/>
        </w:rPr>
        <w:t xml:space="preserve">No, I </w:t>
      </w:r>
      <w:proofErr w:type="spellStart"/>
      <w:r>
        <w:rPr>
          <w:b/>
          <w:bCs w:val="0"/>
        </w:rPr>
        <w:t>will</w:t>
      </w:r>
      <w:proofErr w:type="spellEnd"/>
      <w:r>
        <w:rPr>
          <w:b/>
          <w:bCs w:val="0"/>
        </w:rPr>
        <w:t xml:space="preserve"> </w:t>
      </w:r>
      <w:proofErr w:type="spellStart"/>
      <w:r>
        <w:rPr>
          <w:b/>
          <w:bCs w:val="0"/>
        </w:rPr>
        <w:t>review</w:t>
      </w:r>
      <w:proofErr w:type="spellEnd"/>
      <w:r>
        <w:rPr>
          <w:b/>
          <w:bCs w:val="0"/>
        </w:rPr>
        <w:t xml:space="preserve"> </w:t>
      </w:r>
      <w:proofErr w:type="spellStart"/>
      <w:r>
        <w:rPr>
          <w:b/>
          <w:bCs w:val="0"/>
        </w:rPr>
        <w:t>the</w:t>
      </w:r>
      <w:proofErr w:type="spellEnd"/>
      <w:r>
        <w:rPr>
          <w:b/>
          <w:bCs w:val="0"/>
        </w:rPr>
        <w:t xml:space="preserve"> </w:t>
      </w:r>
      <w:proofErr w:type="spellStart"/>
      <w:r>
        <w:rPr>
          <w:b/>
          <w:bCs w:val="0"/>
        </w:rPr>
        <w:t>configuration</w:t>
      </w:r>
      <w:proofErr w:type="spellEnd"/>
      <w:r>
        <w:rPr>
          <w:b/>
          <w:bCs w:val="0"/>
        </w:rPr>
        <w:t xml:space="preserve"> </w:t>
      </w:r>
      <w:proofErr w:type="spellStart"/>
      <w:r>
        <w:rPr>
          <w:b/>
          <w:bCs w:val="0"/>
        </w:rPr>
        <w:t>later</w:t>
      </w:r>
      <w:proofErr w:type="spellEnd"/>
      <w:r>
        <w:rPr>
          <w:b/>
          <w:bCs w:val="0"/>
        </w:rPr>
        <w:t xml:space="preserve">”, </w:t>
      </w:r>
      <w:r w:rsidRPr="001018D2">
        <w:rPr>
          <w:bCs w:val="0"/>
        </w:rPr>
        <w:t xml:space="preserve">y </w:t>
      </w:r>
      <w:proofErr w:type="spellStart"/>
      <w:r w:rsidRPr="001018D2">
        <w:rPr>
          <w:bCs w:val="0"/>
        </w:rPr>
        <w:t>clickear</w:t>
      </w:r>
      <w:proofErr w:type="spellEnd"/>
      <w:r>
        <w:rPr>
          <w:b/>
          <w:bCs w:val="0"/>
        </w:rPr>
        <w:t xml:space="preserve"> “</w:t>
      </w:r>
      <w:proofErr w:type="spellStart"/>
      <w:r>
        <w:rPr>
          <w:b/>
          <w:bCs w:val="0"/>
        </w:rPr>
        <w:t>Finish</w:t>
      </w:r>
      <w:proofErr w:type="spellEnd"/>
      <w:r>
        <w:rPr>
          <w:b/>
          <w:bCs w:val="0"/>
        </w:rPr>
        <w:t>”</w:t>
      </w:r>
    </w:p>
    <w:p w14:paraId="778D9172" w14:textId="1AE262ED" w:rsidR="001018D2" w:rsidRDefault="001018D2" w:rsidP="001018D2">
      <w:pPr>
        <w:pStyle w:val="Titulo4"/>
        <w:numPr>
          <w:ilvl w:val="0"/>
          <w:numId w:val="0"/>
        </w:numPr>
        <w:ind w:left="360"/>
      </w:pPr>
      <w:r>
        <w:rPr>
          <w:noProof/>
          <w:lang w:eastAsia="es-AR"/>
        </w:rPr>
        <w:lastRenderedPageBreak/>
        <w:drawing>
          <wp:inline distT="0" distB="0" distL="0" distR="0" wp14:anchorId="259F265D" wp14:editId="23900C75">
            <wp:extent cx="4114800" cy="24860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9EE31" w14:textId="0DF03B7B" w:rsidR="001018D2" w:rsidRDefault="001018D2" w:rsidP="003736A1">
      <w:pPr>
        <w:pStyle w:val="Titulo4"/>
        <w:numPr>
          <w:ilvl w:val="2"/>
          <w:numId w:val="4"/>
        </w:numPr>
      </w:pPr>
      <w:r>
        <w:t>El mensaje indica que el despliegue ha instalado un aplicativo, pero debemos activar estos cambios:</w:t>
      </w:r>
    </w:p>
    <w:p w14:paraId="5426A504" w14:textId="3F4CE2F6" w:rsidR="001018D2" w:rsidRDefault="001018D2" w:rsidP="001018D2">
      <w:pPr>
        <w:pStyle w:val="Titulo4"/>
        <w:numPr>
          <w:ilvl w:val="0"/>
          <w:numId w:val="0"/>
        </w:numPr>
        <w:ind w:left="360"/>
      </w:pPr>
      <w:r>
        <w:rPr>
          <w:noProof/>
          <w:lang w:eastAsia="es-AR"/>
        </w:rPr>
        <w:drawing>
          <wp:inline distT="0" distB="0" distL="0" distR="0" wp14:anchorId="7150B0D2" wp14:editId="08F10B19">
            <wp:extent cx="5924550" cy="39719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DAAAD" w14:textId="6B494393" w:rsidR="001018D2" w:rsidRPr="00C975C9" w:rsidRDefault="001018D2" w:rsidP="003736A1">
      <w:pPr>
        <w:pStyle w:val="Titulo4"/>
        <w:numPr>
          <w:ilvl w:val="2"/>
          <w:numId w:val="4"/>
        </w:numPr>
      </w:pPr>
      <w:r>
        <w:t>Se activan los cambios en el “</w:t>
      </w:r>
      <w:r w:rsidRPr="001018D2">
        <w:rPr>
          <w:b/>
        </w:rPr>
        <w:t>Change Center</w:t>
      </w:r>
      <w:r>
        <w:rPr>
          <w:b/>
        </w:rPr>
        <w:t>”</w:t>
      </w:r>
    </w:p>
    <w:p w14:paraId="74B23F0F" w14:textId="1B4EE2C5" w:rsidR="00C975C9" w:rsidRDefault="00C975C9" w:rsidP="00C975C9">
      <w:pPr>
        <w:pStyle w:val="Titulo4"/>
        <w:numPr>
          <w:ilvl w:val="0"/>
          <w:numId w:val="0"/>
        </w:numPr>
        <w:ind w:left="360"/>
      </w:pPr>
      <w:r>
        <w:rPr>
          <w:noProof/>
          <w:lang w:eastAsia="es-AR"/>
        </w:rPr>
        <w:lastRenderedPageBreak/>
        <w:drawing>
          <wp:inline distT="0" distB="0" distL="0" distR="0" wp14:anchorId="4440373C" wp14:editId="20BFDFB5">
            <wp:extent cx="2476500" cy="14573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E6E77" w14:textId="61DE2F18" w:rsidR="00C975C9" w:rsidRPr="00C975C9" w:rsidRDefault="00C975C9" w:rsidP="003736A1">
      <w:pPr>
        <w:pStyle w:val="Titulo4"/>
        <w:numPr>
          <w:ilvl w:val="2"/>
          <w:numId w:val="4"/>
        </w:numPr>
      </w:pPr>
      <w:r>
        <w:t>En la tabla “</w:t>
      </w:r>
      <w:proofErr w:type="spellStart"/>
      <w:r>
        <w:t>Deployments</w:t>
      </w:r>
      <w:proofErr w:type="spellEnd"/>
      <w:r>
        <w:t xml:space="preserve">” seleccionar el </w:t>
      </w:r>
      <w:proofErr w:type="spellStart"/>
      <w:r>
        <w:t>check</w:t>
      </w:r>
      <w:proofErr w:type="spellEnd"/>
      <w:r>
        <w:t xml:space="preserve"> box a la izquierda de “</w:t>
      </w:r>
      <w:proofErr w:type="spellStart"/>
      <w:r>
        <w:t>amdocs</w:t>
      </w:r>
      <w:proofErr w:type="spellEnd"/>
      <w:r>
        <w:t>-api-</w:t>
      </w:r>
      <w:proofErr w:type="spellStart"/>
      <w:r>
        <w:t>common</w:t>
      </w:r>
      <w:proofErr w:type="spellEnd"/>
      <w:r>
        <w:t>-web-</w:t>
      </w:r>
      <w:proofErr w:type="spellStart"/>
      <w:r>
        <w:t>services</w:t>
      </w:r>
      <w:proofErr w:type="spellEnd"/>
      <w:r>
        <w:t>-</w:t>
      </w:r>
      <w:proofErr w:type="spellStart"/>
      <w:r>
        <w:t>ear</w:t>
      </w:r>
      <w:proofErr w:type="spellEnd"/>
      <w:r>
        <w:t>” y seleccionar “</w:t>
      </w:r>
      <w:proofErr w:type="spellStart"/>
      <w:r>
        <w:rPr>
          <w:b/>
          <w:bCs w:val="0"/>
        </w:rPr>
        <w:t>Servicing</w:t>
      </w:r>
      <w:proofErr w:type="spellEnd"/>
      <w:r>
        <w:rPr>
          <w:b/>
          <w:bCs w:val="0"/>
        </w:rPr>
        <w:t xml:space="preserve"> </w:t>
      </w:r>
      <w:proofErr w:type="spellStart"/>
      <w:r>
        <w:rPr>
          <w:b/>
          <w:bCs w:val="0"/>
        </w:rPr>
        <w:t>all</w:t>
      </w:r>
      <w:proofErr w:type="spellEnd"/>
      <w:r>
        <w:rPr>
          <w:b/>
          <w:bCs w:val="0"/>
        </w:rPr>
        <w:t xml:space="preserve"> </w:t>
      </w:r>
      <w:proofErr w:type="spellStart"/>
      <w:r>
        <w:rPr>
          <w:b/>
          <w:bCs w:val="0"/>
        </w:rPr>
        <w:t>requests</w:t>
      </w:r>
      <w:proofErr w:type="spellEnd"/>
      <w:r w:rsidRPr="00C975C9">
        <w:rPr>
          <w:bCs w:val="0"/>
        </w:rPr>
        <w:t xml:space="preserve">” en la lista </w:t>
      </w:r>
      <w:proofErr w:type="spellStart"/>
      <w:proofErr w:type="gramStart"/>
      <w:r w:rsidRPr="00C975C9">
        <w:rPr>
          <w:bCs w:val="0"/>
        </w:rPr>
        <w:t>Start</w:t>
      </w:r>
      <w:proofErr w:type="spellEnd"/>
      <w:r w:rsidRPr="00C975C9">
        <w:rPr>
          <w:bCs w:val="0"/>
        </w:rPr>
        <w:t xml:space="preserve"> </w:t>
      </w:r>
      <w:r>
        <w:rPr>
          <w:bCs w:val="0"/>
        </w:rPr>
        <w:t>:</w:t>
      </w:r>
      <w:proofErr w:type="gramEnd"/>
    </w:p>
    <w:p w14:paraId="23C19718" w14:textId="528B7A65" w:rsidR="00C975C9" w:rsidRDefault="00C975C9" w:rsidP="00C975C9">
      <w:pPr>
        <w:pStyle w:val="Titulo4"/>
        <w:numPr>
          <w:ilvl w:val="0"/>
          <w:numId w:val="0"/>
        </w:numPr>
        <w:ind w:left="360"/>
      </w:pPr>
      <w:r>
        <w:rPr>
          <w:noProof/>
          <w:lang w:eastAsia="es-AR"/>
        </w:rPr>
        <w:drawing>
          <wp:inline distT="0" distB="0" distL="0" distR="0" wp14:anchorId="6B7A9D53" wp14:editId="3C5403F9">
            <wp:extent cx="4648200" cy="34671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68347" w14:textId="151F854C" w:rsidR="001018D2" w:rsidRDefault="00C975C9" w:rsidP="003736A1">
      <w:pPr>
        <w:pStyle w:val="Titulo4"/>
        <w:numPr>
          <w:ilvl w:val="2"/>
          <w:numId w:val="4"/>
        </w:numPr>
      </w:pPr>
      <w:proofErr w:type="spellStart"/>
      <w:r>
        <w:t>Clickear</w:t>
      </w:r>
      <w:proofErr w:type="spellEnd"/>
      <w:r>
        <w:t xml:space="preserve"> </w:t>
      </w:r>
      <w:r w:rsidRPr="00C975C9">
        <w:rPr>
          <w:b/>
        </w:rPr>
        <w:t>“Yes”</w:t>
      </w:r>
      <w:r>
        <w:t xml:space="preserve"> para continuar.</w:t>
      </w:r>
    </w:p>
    <w:p w14:paraId="7FC6A284" w14:textId="3BCA5226" w:rsidR="00C975C9" w:rsidRDefault="00C975C9" w:rsidP="001018D2">
      <w:pPr>
        <w:pStyle w:val="Titulo4"/>
        <w:numPr>
          <w:ilvl w:val="0"/>
          <w:numId w:val="0"/>
        </w:numPr>
        <w:ind w:left="360"/>
      </w:pPr>
      <w:r>
        <w:rPr>
          <w:noProof/>
          <w:lang w:eastAsia="es-AR"/>
        </w:rPr>
        <w:drawing>
          <wp:inline distT="0" distB="0" distL="0" distR="0" wp14:anchorId="7FCBE275" wp14:editId="06B785A6">
            <wp:extent cx="4772025" cy="144780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5066" w14:textId="768581EB" w:rsidR="00C975C9" w:rsidRDefault="00C975C9" w:rsidP="003736A1">
      <w:pPr>
        <w:pStyle w:val="Titulo4"/>
        <w:numPr>
          <w:ilvl w:val="2"/>
          <w:numId w:val="4"/>
        </w:numPr>
      </w:pPr>
      <w:r>
        <w:t xml:space="preserve">Un mensaje indica que todos los </w:t>
      </w:r>
      <w:proofErr w:type="spellStart"/>
      <w:r>
        <w:t>request</w:t>
      </w:r>
      <w:proofErr w:type="spellEnd"/>
      <w:r>
        <w:t xml:space="preserve"> fueron enviados. El </w:t>
      </w:r>
      <w:proofErr w:type="spellStart"/>
      <w:r>
        <w:t>stado</w:t>
      </w:r>
      <w:proofErr w:type="spellEnd"/>
      <w:r>
        <w:t xml:space="preserve"> de la aplicación se transforma en “active”, esto significa que la aplicación es disponible para ser accedida.</w:t>
      </w:r>
    </w:p>
    <w:p w14:paraId="7AD61DA3" w14:textId="49BAD109" w:rsidR="00C975C9" w:rsidRDefault="00C975C9" w:rsidP="00C975C9">
      <w:pPr>
        <w:pStyle w:val="Titulo4"/>
        <w:numPr>
          <w:ilvl w:val="0"/>
          <w:numId w:val="0"/>
        </w:numPr>
        <w:ind w:left="360"/>
      </w:pPr>
      <w:r>
        <w:rPr>
          <w:noProof/>
          <w:lang w:eastAsia="es-AR"/>
        </w:rPr>
        <w:lastRenderedPageBreak/>
        <w:drawing>
          <wp:inline distT="0" distB="0" distL="0" distR="0" wp14:anchorId="604FA903" wp14:editId="59104875">
            <wp:extent cx="5743575" cy="38957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22223" w14:textId="4D2B2DCA" w:rsidR="009C021D" w:rsidRDefault="009C021D" w:rsidP="003736A1">
      <w:pPr>
        <w:pStyle w:val="Titulo4"/>
        <w:numPr>
          <w:ilvl w:val="2"/>
          <w:numId w:val="4"/>
        </w:numPr>
      </w:pPr>
      <w:r>
        <w:t xml:space="preserve">Una vez finalizada la instalación deberíamos poder ver los </w:t>
      </w:r>
      <w:proofErr w:type="spellStart"/>
      <w:r>
        <w:t>sig</w:t>
      </w:r>
      <w:proofErr w:type="spellEnd"/>
      <w:r>
        <w:t xml:space="preserve"> mensajes</w:t>
      </w:r>
    </w:p>
    <w:p w14:paraId="0C888005" w14:textId="458D31C0" w:rsidR="009C021D" w:rsidRDefault="009C021D" w:rsidP="009C021D">
      <w:pPr>
        <w:pStyle w:val="Titulo4"/>
        <w:numPr>
          <w:ilvl w:val="0"/>
          <w:numId w:val="0"/>
        </w:numPr>
        <w:ind w:left="360"/>
      </w:pPr>
      <w:r>
        <w:rPr>
          <w:noProof/>
          <w:lang w:eastAsia="es-AR"/>
        </w:rPr>
        <w:drawing>
          <wp:inline distT="0" distB="0" distL="0" distR="0" wp14:anchorId="3A52C23D" wp14:editId="42B927C9">
            <wp:extent cx="4800600" cy="13620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A5E0D" w14:textId="42C8FF5D" w:rsidR="009C021D" w:rsidRDefault="009C021D" w:rsidP="009C021D">
      <w:pPr>
        <w:pStyle w:val="Titulo4"/>
        <w:numPr>
          <w:ilvl w:val="0"/>
          <w:numId w:val="0"/>
        </w:numPr>
        <w:ind w:left="360"/>
      </w:pPr>
      <w:r>
        <w:t xml:space="preserve">Y por ultimo </w:t>
      </w:r>
    </w:p>
    <w:p w14:paraId="33F97398" w14:textId="2E2E3E5D" w:rsidR="009C021D" w:rsidRDefault="009C021D" w:rsidP="009C021D">
      <w:pPr>
        <w:pStyle w:val="Titulo4"/>
        <w:numPr>
          <w:ilvl w:val="0"/>
          <w:numId w:val="0"/>
        </w:numPr>
        <w:ind w:left="360"/>
      </w:pPr>
      <w:r>
        <w:rPr>
          <w:noProof/>
          <w:lang w:eastAsia="es-AR"/>
        </w:rPr>
        <w:drawing>
          <wp:inline distT="0" distB="0" distL="0" distR="0" wp14:anchorId="0066670F" wp14:editId="153155D2">
            <wp:extent cx="4572000" cy="82296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B3387" w14:textId="2A553826" w:rsidR="009C021D" w:rsidRPr="00EF15F9" w:rsidRDefault="00563214" w:rsidP="0022148E">
      <w:pPr>
        <w:pStyle w:val="Ttulo2"/>
      </w:pPr>
      <w:bookmarkStart w:id="13" w:name="_Toc493494780"/>
      <w:r w:rsidRPr="00EF15F9">
        <w:t>Actualización</w:t>
      </w:r>
      <w:r w:rsidR="0025402D" w:rsidRPr="00EF15F9">
        <w:t xml:space="preserve"> de la aplicación</w:t>
      </w:r>
      <w:bookmarkEnd w:id="13"/>
    </w:p>
    <w:p w14:paraId="16FB20E4" w14:textId="33114192" w:rsidR="0025402D" w:rsidRDefault="0025402D" w:rsidP="0025402D">
      <w:pPr>
        <w:pStyle w:val="Titulo4"/>
        <w:numPr>
          <w:ilvl w:val="0"/>
          <w:numId w:val="0"/>
        </w:numPr>
      </w:pPr>
      <w:r>
        <w:t xml:space="preserve">Al actualizar la </w:t>
      </w:r>
      <w:r w:rsidR="003D5642">
        <w:t>aplicación</w:t>
      </w:r>
      <w:r>
        <w:t xml:space="preserve">, ya </w:t>
      </w:r>
      <w:r w:rsidR="003D5642">
        <w:t>sea</w:t>
      </w:r>
      <w:r>
        <w:t xml:space="preserve"> por una nueva versión</w:t>
      </w:r>
      <w:r w:rsidR="003D5642">
        <w:t xml:space="preserve"> para </w:t>
      </w:r>
      <w:r w:rsidR="00563214">
        <w:t>despliegue o</w:t>
      </w:r>
      <w:r>
        <w:t xml:space="preserve"> por </w:t>
      </w:r>
      <w:r w:rsidR="003D5642">
        <w:t>“</w:t>
      </w:r>
      <w:proofErr w:type="spellStart"/>
      <w:r>
        <w:t>redeploy</w:t>
      </w:r>
      <w:proofErr w:type="spellEnd"/>
      <w:r w:rsidR="003D5642">
        <w:t>”</w:t>
      </w:r>
      <w:r>
        <w:t xml:space="preserve"> de la misma debemos ejecutar los </w:t>
      </w:r>
      <w:r w:rsidR="003D5642">
        <w:t>sig.</w:t>
      </w:r>
      <w:r>
        <w:t xml:space="preserve"> </w:t>
      </w:r>
      <w:r w:rsidR="003D5642">
        <w:t xml:space="preserve"> p</w:t>
      </w:r>
      <w:r>
        <w:t>asos</w:t>
      </w:r>
      <w:r w:rsidR="003D5642">
        <w:t>:</w:t>
      </w:r>
    </w:p>
    <w:p w14:paraId="32746D0C" w14:textId="6FB5EFDA" w:rsidR="0025402D" w:rsidRPr="00211240" w:rsidRDefault="0025402D" w:rsidP="00211240">
      <w:pPr>
        <w:pStyle w:val="Titulo3"/>
        <w:rPr>
          <w:iCs/>
          <w:sz w:val="24"/>
          <w:lang w:val="es-AR"/>
        </w:rPr>
      </w:pPr>
      <w:bookmarkStart w:id="14" w:name="_Toc493494781"/>
      <w:r w:rsidRPr="00211240">
        <w:rPr>
          <w:iCs/>
          <w:sz w:val="24"/>
          <w:lang w:val="es-AR"/>
        </w:rPr>
        <w:t xml:space="preserve">Para la actualización de la aplicación debemos cambiar la </w:t>
      </w:r>
      <w:r w:rsidR="003D5642" w:rsidRPr="00211240">
        <w:rPr>
          <w:iCs/>
          <w:sz w:val="24"/>
          <w:lang w:val="es-AR"/>
        </w:rPr>
        <w:t>configuración</w:t>
      </w:r>
      <w:r w:rsidRPr="00211240">
        <w:rPr>
          <w:iCs/>
          <w:sz w:val="24"/>
          <w:lang w:val="es-AR"/>
        </w:rPr>
        <w:t xml:space="preserve"> del dominio, entonces </w:t>
      </w:r>
      <w:proofErr w:type="spellStart"/>
      <w:r w:rsidRPr="00211240">
        <w:rPr>
          <w:iCs/>
          <w:sz w:val="24"/>
          <w:lang w:val="es-AR"/>
        </w:rPr>
        <w:t>clickeamos</w:t>
      </w:r>
      <w:proofErr w:type="spellEnd"/>
      <w:r w:rsidRPr="00211240">
        <w:rPr>
          <w:iCs/>
          <w:sz w:val="24"/>
          <w:lang w:val="es-AR"/>
        </w:rPr>
        <w:t xml:space="preserve"> “</w:t>
      </w:r>
      <w:proofErr w:type="spellStart"/>
      <w:r w:rsidRPr="00563214">
        <w:rPr>
          <w:b/>
          <w:iCs/>
          <w:sz w:val="24"/>
          <w:lang w:val="es-AR"/>
        </w:rPr>
        <w:t>Lock</w:t>
      </w:r>
      <w:proofErr w:type="spellEnd"/>
      <w:r w:rsidRPr="00563214">
        <w:rPr>
          <w:b/>
          <w:iCs/>
          <w:sz w:val="24"/>
          <w:lang w:val="es-AR"/>
        </w:rPr>
        <w:t xml:space="preserve"> &amp; </w:t>
      </w:r>
      <w:proofErr w:type="spellStart"/>
      <w:r w:rsidRPr="00563214">
        <w:rPr>
          <w:b/>
          <w:iCs/>
          <w:sz w:val="24"/>
          <w:lang w:val="es-AR"/>
        </w:rPr>
        <w:t>Edit</w:t>
      </w:r>
      <w:proofErr w:type="spellEnd"/>
      <w:r w:rsidRPr="00211240">
        <w:rPr>
          <w:iCs/>
          <w:sz w:val="24"/>
          <w:lang w:val="es-AR"/>
        </w:rPr>
        <w:t xml:space="preserve">” en el </w:t>
      </w:r>
      <w:r w:rsidR="003D5642" w:rsidRPr="00211240">
        <w:rPr>
          <w:iCs/>
          <w:sz w:val="24"/>
          <w:lang w:val="es-AR"/>
        </w:rPr>
        <w:t>“</w:t>
      </w:r>
      <w:r w:rsidRPr="00563214">
        <w:rPr>
          <w:b/>
          <w:iCs/>
          <w:sz w:val="24"/>
          <w:lang w:val="es-AR"/>
        </w:rPr>
        <w:t>Change Center</w:t>
      </w:r>
      <w:r w:rsidR="003D5642" w:rsidRPr="00211240">
        <w:rPr>
          <w:iCs/>
          <w:sz w:val="24"/>
          <w:lang w:val="es-AR"/>
        </w:rPr>
        <w:t>”</w:t>
      </w:r>
      <w:r w:rsidRPr="00211240">
        <w:rPr>
          <w:iCs/>
          <w:sz w:val="24"/>
          <w:lang w:val="es-AR"/>
        </w:rPr>
        <w:t>:</w:t>
      </w:r>
      <w:bookmarkEnd w:id="14"/>
    </w:p>
    <w:p w14:paraId="25F7CBC4" w14:textId="00083011" w:rsidR="0025402D" w:rsidRDefault="0025402D" w:rsidP="0025402D">
      <w:pPr>
        <w:pStyle w:val="Titulo4"/>
        <w:numPr>
          <w:ilvl w:val="0"/>
          <w:numId w:val="0"/>
        </w:numPr>
        <w:ind w:left="180"/>
        <w:rPr>
          <w:b/>
        </w:rPr>
      </w:pPr>
      <w:r>
        <w:rPr>
          <w:b/>
          <w:noProof/>
          <w:lang w:eastAsia="es-AR"/>
        </w:rPr>
        <w:lastRenderedPageBreak/>
        <w:drawing>
          <wp:inline distT="0" distB="0" distL="0" distR="0" wp14:anchorId="436F7FA2" wp14:editId="5A429552">
            <wp:extent cx="2457450" cy="14763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8BAF7" w14:textId="4F7435D0" w:rsidR="0025402D" w:rsidRPr="00211240" w:rsidRDefault="0025402D" w:rsidP="00211240">
      <w:pPr>
        <w:pStyle w:val="Titulo3"/>
        <w:rPr>
          <w:iCs/>
          <w:sz w:val="24"/>
          <w:lang w:val="es-AR"/>
        </w:rPr>
      </w:pPr>
      <w:bookmarkStart w:id="15" w:name="_Toc493494782"/>
      <w:r w:rsidRPr="00211240">
        <w:rPr>
          <w:iCs/>
          <w:sz w:val="24"/>
          <w:lang w:val="es-AR"/>
        </w:rPr>
        <w:t>Sobre “</w:t>
      </w:r>
      <w:proofErr w:type="spellStart"/>
      <w:r w:rsidRPr="00563214">
        <w:rPr>
          <w:b/>
          <w:iCs/>
          <w:sz w:val="24"/>
          <w:lang w:val="es-AR"/>
        </w:rPr>
        <w:t>Deployments</w:t>
      </w:r>
      <w:proofErr w:type="spellEnd"/>
      <w:r w:rsidRPr="00211240">
        <w:rPr>
          <w:iCs/>
          <w:sz w:val="24"/>
          <w:lang w:val="es-AR"/>
        </w:rPr>
        <w:t xml:space="preserve">” en la consola de administración, seleccionamos la aplicación, y </w:t>
      </w:r>
      <w:proofErr w:type="spellStart"/>
      <w:r w:rsidRPr="00211240">
        <w:rPr>
          <w:iCs/>
          <w:sz w:val="24"/>
          <w:lang w:val="es-AR"/>
        </w:rPr>
        <w:t>clickeamos</w:t>
      </w:r>
      <w:proofErr w:type="spellEnd"/>
      <w:r w:rsidRPr="00211240">
        <w:rPr>
          <w:iCs/>
          <w:sz w:val="24"/>
          <w:lang w:val="es-AR"/>
        </w:rPr>
        <w:t xml:space="preserve"> “</w:t>
      </w:r>
      <w:proofErr w:type="spellStart"/>
      <w:r w:rsidRPr="00563214">
        <w:rPr>
          <w:b/>
          <w:iCs/>
          <w:sz w:val="24"/>
          <w:lang w:val="es-AR"/>
        </w:rPr>
        <w:t>Update</w:t>
      </w:r>
      <w:proofErr w:type="spellEnd"/>
      <w:r w:rsidRPr="00211240">
        <w:rPr>
          <w:iCs/>
          <w:sz w:val="24"/>
          <w:lang w:val="es-AR"/>
        </w:rPr>
        <w:t>”</w:t>
      </w:r>
      <w:bookmarkEnd w:id="15"/>
    </w:p>
    <w:p w14:paraId="4247CB77" w14:textId="3C8B01EE" w:rsidR="0025402D" w:rsidRDefault="0025402D" w:rsidP="0025402D">
      <w:pPr>
        <w:pStyle w:val="Titulo4"/>
        <w:numPr>
          <w:ilvl w:val="0"/>
          <w:numId w:val="0"/>
        </w:numPr>
        <w:ind w:left="180"/>
      </w:pPr>
      <w:r>
        <w:rPr>
          <w:noProof/>
          <w:lang w:eastAsia="es-AR"/>
        </w:rPr>
        <w:drawing>
          <wp:inline distT="0" distB="0" distL="0" distR="0" wp14:anchorId="58D969F2" wp14:editId="5D280056">
            <wp:extent cx="5105400" cy="38385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5DA2F" w14:textId="45D6F7B8" w:rsidR="0025402D" w:rsidRPr="00211240" w:rsidRDefault="0025402D" w:rsidP="00211240">
      <w:pPr>
        <w:pStyle w:val="Titulo3"/>
        <w:rPr>
          <w:iCs/>
          <w:sz w:val="24"/>
          <w:lang w:val="es-AR"/>
        </w:rPr>
      </w:pPr>
      <w:bookmarkStart w:id="16" w:name="_Toc493494783"/>
      <w:r w:rsidRPr="00211240">
        <w:rPr>
          <w:iCs/>
          <w:sz w:val="24"/>
          <w:lang w:val="es-AR"/>
        </w:rPr>
        <w:t xml:space="preserve">En la siguiente </w:t>
      </w:r>
      <w:r w:rsidR="003D5642" w:rsidRPr="00211240">
        <w:rPr>
          <w:iCs/>
          <w:sz w:val="24"/>
          <w:lang w:val="es-AR"/>
        </w:rPr>
        <w:t>página</w:t>
      </w:r>
      <w:r w:rsidRPr="00211240">
        <w:rPr>
          <w:iCs/>
          <w:sz w:val="24"/>
          <w:lang w:val="es-AR"/>
        </w:rPr>
        <w:t xml:space="preserve">, seleccionamos el </w:t>
      </w:r>
      <w:proofErr w:type="spellStart"/>
      <w:r w:rsidRPr="00211240">
        <w:rPr>
          <w:iCs/>
          <w:sz w:val="24"/>
          <w:lang w:val="es-AR"/>
        </w:rPr>
        <w:t>path</w:t>
      </w:r>
      <w:proofErr w:type="spellEnd"/>
      <w:r w:rsidRPr="00211240">
        <w:rPr>
          <w:iCs/>
          <w:sz w:val="24"/>
          <w:lang w:val="es-AR"/>
        </w:rPr>
        <w:t xml:space="preserve"> de la nueva versión o mismo el redespliegue del mismo artefacto:</w:t>
      </w:r>
      <w:bookmarkEnd w:id="16"/>
    </w:p>
    <w:p w14:paraId="62862288" w14:textId="6B9A9C6C" w:rsidR="007D3899" w:rsidRDefault="007D3899" w:rsidP="007D3899">
      <w:pPr>
        <w:pStyle w:val="Titulo4"/>
        <w:numPr>
          <w:ilvl w:val="0"/>
          <w:numId w:val="0"/>
        </w:numPr>
        <w:ind w:left="180"/>
      </w:pPr>
      <w:r>
        <w:rPr>
          <w:noProof/>
          <w:lang w:eastAsia="es-AR"/>
        </w:rPr>
        <w:drawing>
          <wp:inline distT="0" distB="0" distL="0" distR="0" wp14:anchorId="14F17C85" wp14:editId="200E3A3A">
            <wp:extent cx="4286250" cy="19335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FDCDD" w14:textId="4962864F" w:rsidR="007D3899" w:rsidRPr="00211240" w:rsidRDefault="007D3899" w:rsidP="00211240">
      <w:pPr>
        <w:pStyle w:val="Titulo3"/>
        <w:rPr>
          <w:iCs/>
          <w:sz w:val="24"/>
          <w:lang w:val="en-US"/>
        </w:rPr>
      </w:pPr>
      <w:bookmarkStart w:id="17" w:name="_Toc493494784"/>
      <w:proofErr w:type="spellStart"/>
      <w:r w:rsidRPr="00211240">
        <w:rPr>
          <w:iCs/>
          <w:sz w:val="24"/>
          <w:lang w:val="en-US"/>
        </w:rPr>
        <w:lastRenderedPageBreak/>
        <w:t>En</w:t>
      </w:r>
      <w:proofErr w:type="spellEnd"/>
      <w:r w:rsidRPr="00211240">
        <w:rPr>
          <w:iCs/>
          <w:sz w:val="24"/>
          <w:lang w:val="en-US"/>
        </w:rPr>
        <w:t xml:space="preserve"> “Change Center”, click </w:t>
      </w:r>
      <w:r w:rsidR="00211240" w:rsidRPr="00211240">
        <w:rPr>
          <w:iCs/>
          <w:sz w:val="24"/>
          <w:lang w:val="en-US"/>
        </w:rPr>
        <w:t>“</w:t>
      </w:r>
      <w:r w:rsidRPr="00211240">
        <w:rPr>
          <w:iCs/>
          <w:sz w:val="24"/>
          <w:lang w:val="en-US"/>
        </w:rPr>
        <w:t>Active Changes</w:t>
      </w:r>
      <w:proofErr w:type="gramStart"/>
      <w:r w:rsidR="00211240" w:rsidRPr="00211240">
        <w:rPr>
          <w:iCs/>
          <w:sz w:val="24"/>
          <w:lang w:val="en-US"/>
        </w:rPr>
        <w:t>”</w:t>
      </w:r>
      <w:r w:rsidRPr="00211240">
        <w:rPr>
          <w:iCs/>
          <w:sz w:val="24"/>
          <w:lang w:val="en-US"/>
        </w:rPr>
        <w:t xml:space="preserve"> :</w:t>
      </w:r>
      <w:bookmarkEnd w:id="17"/>
      <w:proofErr w:type="gramEnd"/>
      <w:r w:rsidRPr="00211240">
        <w:rPr>
          <w:iCs/>
          <w:sz w:val="24"/>
          <w:lang w:val="en-US"/>
        </w:rPr>
        <w:t xml:space="preserve"> </w:t>
      </w:r>
    </w:p>
    <w:p w14:paraId="3AFF7288" w14:textId="1D6B9B04" w:rsidR="007D3899" w:rsidRPr="007D3899" w:rsidRDefault="007D3899" w:rsidP="007D3899">
      <w:pPr>
        <w:pStyle w:val="Titulo4"/>
        <w:numPr>
          <w:ilvl w:val="0"/>
          <w:numId w:val="0"/>
        </w:numPr>
        <w:ind w:left="180"/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59E8CAD9" wp14:editId="16F70445">
            <wp:extent cx="2377440" cy="1463040"/>
            <wp:effectExtent l="0" t="0" r="381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59FB" w14:textId="5ECD389B" w:rsidR="0025402D" w:rsidRDefault="007D3899" w:rsidP="0025402D">
      <w:pPr>
        <w:pStyle w:val="Titulo4"/>
        <w:numPr>
          <w:ilvl w:val="0"/>
          <w:numId w:val="0"/>
        </w:numPr>
      </w:pPr>
      <w:r w:rsidRPr="007D3899">
        <w:rPr>
          <w:b/>
        </w:rPr>
        <w:t xml:space="preserve">NOTA: </w:t>
      </w:r>
      <w:r w:rsidR="0022148E" w:rsidRPr="007D3899">
        <w:t>Después</w:t>
      </w:r>
      <w:r w:rsidRPr="007D3899">
        <w:t xml:space="preserve"> de los cambios son activados, el estado de la </w:t>
      </w:r>
      <w:r w:rsidR="0022148E" w:rsidRPr="007D3899">
        <w:t>aplicación</w:t>
      </w:r>
      <w:r w:rsidRPr="007D3899">
        <w:t xml:space="preserve"> es “Active”. </w:t>
      </w:r>
      <w:r>
        <w:t>No se necesita un “</w:t>
      </w:r>
      <w:proofErr w:type="spellStart"/>
      <w:r>
        <w:t>Start</w:t>
      </w:r>
      <w:proofErr w:type="spellEnd"/>
      <w:r>
        <w:t>” manual.</w:t>
      </w:r>
    </w:p>
    <w:p w14:paraId="12D11FA1" w14:textId="77777777" w:rsidR="007D3899" w:rsidRDefault="007D3899" w:rsidP="00F93DF1">
      <w:pPr>
        <w:rPr>
          <w:sz w:val="22"/>
          <w:lang w:val="es-ES"/>
        </w:rPr>
      </w:pPr>
    </w:p>
    <w:p w14:paraId="7DE02A59" w14:textId="4F085C6A" w:rsidR="007D3899" w:rsidRPr="00EF15F9" w:rsidRDefault="00B87908" w:rsidP="0022148E">
      <w:pPr>
        <w:pStyle w:val="Ttulo2"/>
      </w:pPr>
      <w:bookmarkStart w:id="18" w:name="_Toc493494785"/>
      <w:r w:rsidRPr="00EF15F9">
        <w:t>Despliegue de</w:t>
      </w:r>
      <w:r w:rsidR="007D3899" w:rsidRPr="00EF15F9">
        <w:t xml:space="preserve"> AMDOCS API COMMON EJB</w:t>
      </w:r>
      <w:bookmarkEnd w:id="18"/>
    </w:p>
    <w:p w14:paraId="033F40B3" w14:textId="07D53C4D" w:rsidR="007D3899" w:rsidRDefault="007D3899" w:rsidP="007D3899">
      <w:pPr>
        <w:rPr>
          <w:sz w:val="22"/>
          <w:lang w:val="es-ES"/>
        </w:rPr>
      </w:pPr>
      <w:r>
        <w:rPr>
          <w:sz w:val="22"/>
          <w:lang w:val="es-ES"/>
        </w:rPr>
        <w:t xml:space="preserve">La aplicación AMDOCS API COMMON EJB tiene la funcionalidad de hacer de </w:t>
      </w:r>
      <w:proofErr w:type="spellStart"/>
      <w:r>
        <w:rPr>
          <w:sz w:val="22"/>
          <w:lang w:val="es-ES"/>
        </w:rPr>
        <w:t>backend</w:t>
      </w:r>
      <w:proofErr w:type="spellEnd"/>
      <w:r>
        <w:rPr>
          <w:sz w:val="22"/>
          <w:lang w:val="es-ES"/>
        </w:rPr>
        <w:t xml:space="preserve"> en los ambientes controlados de test.</w:t>
      </w:r>
      <w:r w:rsidR="003D5642">
        <w:rPr>
          <w:sz w:val="22"/>
          <w:lang w:val="es-ES"/>
        </w:rPr>
        <w:t xml:space="preserve"> Esta aplicación solo es utilizada en los ambientes de </w:t>
      </w:r>
      <w:proofErr w:type="spellStart"/>
      <w:r w:rsidR="003D5642">
        <w:rPr>
          <w:sz w:val="22"/>
          <w:lang w:val="es-ES"/>
        </w:rPr>
        <w:t>practia</w:t>
      </w:r>
      <w:proofErr w:type="spellEnd"/>
      <w:r w:rsidR="003D5642">
        <w:rPr>
          <w:sz w:val="22"/>
          <w:lang w:val="es-ES"/>
        </w:rPr>
        <w:t xml:space="preserve"> y no debe considerarse como entregable al cliente.</w:t>
      </w:r>
    </w:p>
    <w:p w14:paraId="45615EF2" w14:textId="409DD767" w:rsidR="007D3899" w:rsidRDefault="007D3899" w:rsidP="007D3899">
      <w:pPr>
        <w:rPr>
          <w:sz w:val="22"/>
          <w:lang w:val="es-ES"/>
        </w:rPr>
      </w:pPr>
      <w:r>
        <w:rPr>
          <w:sz w:val="22"/>
          <w:lang w:val="es-ES"/>
        </w:rPr>
        <w:t xml:space="preserve">Esta aplicación expone los </w:t>
      </w:r>
      <w:r w:rsidR="00720B7D">
        <w:rPr>
          <w:sz w:val="22"/>
          <w:lang w:val="es-ES"/>
        </w:rPr>
        <w:t>JDNI</w:t>
      </w:r>
      <w:r>
        <w:rPr>
          <w:sz w:val="22"/>
          <w:lang w:val="es-ES"/>
        </w:rPr>
        <w:t xml:space="preserve"> a consumir por el </w:t>
      </w:r>
      <w:r w:rsidR="00EF15F9">
        <w:rPr>
          <w:sz w:val="22"/>
          <w:lang w:val="es-ES"/>
        </w:rPr>
        <w:t>servicio web</w:t>
      </w:r>
      <w:r>
        <w:rPr>
          <w:sz w:val="22"/>
          <w:lang w:val="es-ES"/>
        </w:rPr>
        <w:t xml:space="preserve">, implementando los </w:t>
      </w:r>
      <w:proofErr w:type="spellStart"/>
      <w:r>
        <w:rPr>
          <w:sz w:val="22"/>
          <w:lang w:val="es-ES"/>
        </w:rPr>
        <w:t>ck’s</w:t>
      </w:r>
      <w:proofErr w:type="spellEnd"/>
      <w:r>
        <w:rPr>
          <w:sz w:val="22"/>
          <w:lang w:val="es-ES"/>
        </w:rPr>
        <w:t xml:space="preserve"> enviados por AMDOCS. </w:t>
      </w:r>
    </w:p>
    <w:p w14:paraId="025D5726" w14:textId="222BF68A" w:rsidR="0022148E" w:rsidRDefault="0022148E" w:rsidP="0022148E">
      <w:pPr>
        <w:pStyle w:val="Ttulo2"/>
      </w:pPr>
      <w:bookmarkStart w:id="19" w:name="_Toc493494786"/>
      <w:r>
        <w:t xml:space="preserve">Despliegue de una nueva versión </w:t>
      </w:r>
      <w:r w:rsidRPr="00EF15F9">
        <w:t>AMDOCS API COMMON EJB</w:t>
      </w:r>
      <w:bookmarkEnd w:id="19"/>
    </w:p>
    <w:p w14:paraId="0B9DBFE9" w14:textId="01BCCEB4" w:rsidR="0022148E" w:rsidRDefault="0022148E" w:rsidP="0022148E">
      <w:pPr>
        <w:rPr>
          <w:lang w:val="es-AR"/>
        </w:rPr>
      </w:pPr>
      <w:r>
        <w:rPr>
          <w:lang w:val="es-AR"/>
        </w:rPr>
        <w:t>Ante un despliegue de una versión de</w:t>
      </w:r>
      <w:r w:rsidR="00563214">
        <w:rPr>
          <w:lang w:val="es-AR"/>
        </w:rPr>
        <w:t>l artefacto debemos respetar lo</w:t>
      </w:r>
      <w:r>
        <w:rPr>
          <w:lang w:val="es-AR"/>
        </w:rPr>
        <w:t xml:space="preserve"> </w:t>
      </w:r>
      <w:r w:rsidR="00563214">
        <w:rPr>
          <w:lang w:val="es-AR"/>
        </w:rPr>
        <w:t>sig.</w:t>
      </w:r>
      <w:r>
        <w:rPr>
          <w:lang w:val="es-AR"/>
        </w:rPr>
        <w:t>:</w:t>
      </w:r>
    </w:p>
    <w:p w14:paraId="084AB811" w14:textId="671E94F7" w:rsidR="0022148E" w:rsidRDefault="0022148E" w:rsidP="0022148E">
      <w:pPr>
        <w:ind w:firstLine="710"/>
        <w:rPr>
          <w:lang w:val="es-AR"/>
        </w:rPr>
      </w:pPr>
      <w:r>
        <w:rPr>
          <w:lang w:val="es-AR"/>
        </w:rPr>
        <w:t xml:space="preserve">9.1 </w:t>
      </w:r>
      <w:r w:rsidR="00563214">
        <w:rPr>
          <w:lang w:val="es-AR"/>
        </w:rPr>
        <w:t xml:space="preserve">Los </w:t>
      </w:r>
      <w:proofErr w:type="spellStart"/>
      <w:r w:rsidR="00563214">
        <w:rPr>
          <w:lang w:val="es-AR"/>
        </w:rPr>
        <w:t>web’s</w:t>
      </w:r>
      <w:proofErr w:type="spellEnd"/>
      <w:r w:rsidR="00A0583D">
        <w:rPr>
          <w:lang w:val="es-AR"/>
        </w:rPr>
        <w:t xml:space="preserve"> </w:t>
      </w:r>
      <w:proofErr w:type="spellStart"/>
      <w:r w:rsidR="00A0583D">
        <w:rPr>
          <w:lang w:val="es-AR"/>
        </w:rPr>
        <w:t>services</w:t>
      </w:r>
      <w:proofErr w:type="spellEnd"/>
      <w:r w:rsidR="00A0583D">
        <w:rPr>
          <w:lang w:val="es-AR"/>
        </w:rPr>
        <w:t xml:space="preserve"> utilizan el artefacto “AMDOCS API COMMON EJB” como el </w:t>
      </w:r>
      <w:proofErr w:type="spellStart"/>
      <w:r w:rsidR="00A0583D">
        <w:rPr>
          <w:lang w:val="es-AR"/>
        </w:rPr>
        <w:t>backend</w:t>
      </w:r>
      <w:proofErr w:type="spellEnd"/>
      <w:r w:rsidR="00A0583D">
        <w:rPr>
          <w:lang w:val="es-AR"/>
        </w:rPr>
        <w:t xml:space="preserve"> a realizar las llamadas remotas, por ende, si los dos artefactos ya estuvieran desplegados y activos debemos “</w:t>
      </w:r>
      <w:proofErr w:type="spellStart"/>
      <w:r w:rsidR="00A0583D">
        <w:rPr>
          <w:lang w:val="es-AR"/>
        </w:rPr>
        <w:t>stopear</w:t>
      </w:r>
      <w:proofErr w:type="spellEnd"/>
      <w:r w:rsidR="00A0583D">
        <w:rPr>
          <w:lang w:val="es-AR"/>
        </w:rPr>
        <w:t xml:space="preserve">” los web </w:t>
      </w:r>
      <w:proofErr w:type="spellStart"/>
      <w:r w:rsidR="00A0583D">
        <w:rPr>
          <w:lang w:val="es-AR"/>
        </w:rPr>
        <w:t>services</w:t>
      </w:r>
      <w:proofErr w:type="spellEnd"/>
      <w:r w:rsidR="00A0583D">
        <w:rPr>
          <w:lang w:val="es-AR"/>
        </w:rPr>
        <w:t xml:space="preserve">: </w:t>
      </w:r>
    </w:p>
    <w:p w14:paraId="7DEEFE13" w14:textId="18058E0E" w:rsidR="00A0583D" w:rsidRDefault="00A0583D" w:rsidP="0022148E">
      <w:pPr>
        <w:ind w:firstLine="710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7765EDB0" wp14:editId="53760197">
            <wp:extent cx="4943475" cy="1533908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590" cy="15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77EE3" w14:textId="6D72DB5D" w:rsidR="00A0583D" w:rsidRDefault="00A0583D" w:rsidP="0022148E">
      <w:pPr>
        <w:ind w:firstLine="710"/>
        <w:rPr>
          <w:lang w:val="es-AR"/>
        </w:rPr>
      </w:pPr>
      <w:r>
        <w:rPr>
          <w:lang w:val="es-AR"/>
        </w:rPr>
        <w:t>Que quedaran con el estado “</w:t>
      </w:r>
      <w:proofErr w:type="spellStart"/>
      <w:r>
        <w:rPr>
          <w:lang w:val="es-AR"/>
        </w:rPr>
        <w:t>Prepared</w:t>
      </w:r>
      <w:proofErr w:type="spellEnd"/>
      <w:r>
        <w:rPr>
          <w:lang w:val="es-AR"/>
        </w:rPr>
        <w:t>”</w:t>
      </w:r>
    </w:p>
    <w:p w14:paraId="6A567864" w14:textId="14DB7688" w:rsidR="00A0583D" w:rsidRDefault="00A0583D" w:rsidP="0022148E">
      <w:pPr>
        <w:ind w:firstLine="710"/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6E5BC436" wp14:editId="2C4FE715">
            <wp:extent cx="5924550" cy="18478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EF3EE" w14:textId="396BE568" w:rsidR="00A0583D" w:rsidRDefault="00A0583D" w:rsidP="0022148E">
      <w:pPr>
        <w:ind w:firstLine="710"/>
        <w:rPr>
          <w:lang w:val="es-AR"/>
        </w:rPr>
      </w:pPr>
      <w:r>
        <w:rPr>
          <w:lang w:val="es-AR"/>
        </w:rPr>
        <w:t>9.2 Una vez que dejamos a los servicios en estado “</w:t>
      </w:r>
      <w:proofErr w:type="spellStart"/>
      <w:r w:rsidR="009339D1">
        <w:rPr>
          <w:b/>
          <w:lang w:val="es-AR"/>
        </w:rPr>
        <w:t>P</w:t>
      </w:r>
      <w:r w:rsidRPr="009339D1">
        <w:rPr>
          <w:b/>
          <w:lang w:val="es-AR"/>
        </w:rPr>
        <w:t>repared</w:t>
      </w:r>
      <w:proofErr w:type="spellEnd"/>
      <w:r>
        <w:rPr>
          <w:lang w:val="es-AR"/>
        </w:rPr>
        <w:t>” podemos “</w:t>
      </w:r>
      <w:proofErr w:type="spellStart"/>
      <w:r>
        <w:rPr>
          <w:lang w:val="es-AR"/>
        </w:rPr>
        <w:t>Stopear</w:t>
      </w:r>
      <w:proofErr w:type="spellEnd"/>
      <w:r>
        <w:rPr>
          <w:lang w:val="es-AR"/>
        </w:rPr>
        <w:t>”</w:t>
      </w:r>
      <w:r w:rsidR="00563214">
        <w:rPr>
          <w:lang w:val="es-AR"/>
        </w:rPr>
        <w:t xml:space="preserve"> los </w:t>
      </w:r>
      <w:proofErr w:type="spellStart"/>
      <w:proofErr w:type="gramStart"/>
      <w:r w:rsidR="00563214">
        <w:rPr>
          <w:lang w:val="es-AR"/>
        </w:rPr>
        <w:t>ejb’s</w:t>
      </w:r>
      <w:proofErr w:type="spellEnd"/>
      <w:r w:rsidR="00563214">
        <w:rPr>
          <w:lang w:val="es-AR"/>
        </w:rPr>
        <w:t xml:space="preserve">  de</w:t>
      </w:r>
      <w:proofErr w:type="gramEnd"/>
      <w:r w:rsidR="00563214">
        <w:rPr>
          <w:lang w:val="es-AR"/>
        </w:rPr>
        <w:t xml:space="preserve"> la misma manera: </w:t>
      </w:r>
    </w:p>
    <w:p w14:paraId="63D515A3" w14:textId="08B8823F" w:rsidR="00563214" w:rsidRDefault="00563214" w:rsidP="0022148E">
      <w:pPr>
        <w:ind w:firstLine="710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1B6F7A39" wp14:editId="78C56E22">
            <wp:extent cx="5924550" cy="15525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9512D" w14:textId="160D94FD" w:rsidR="00563214" w:rsidRDefault="00563214" w:rsidP="0022148E">
      <w:pPr>
        <w:ind w:firstLine="710"/>
        <w:rPr>
          <w:lang w:val="es-AR"/>
        </w:rPr>
      </w:pPr>
      <w:r>
        <w:rPr>
          <w:lang w:val="es-AR"/>
        </w:rPr>
        <w:t>Y Procedemos a la actualización detallada en la sección 7.</w:t>
      </w:r>
    </w:p>
    <w:p w14:paraId="22197578" w14:textId="1A09EDAB" w:rsidR="00563214" w:rsidRDefault="00563214" w:rsidP="0022148E">
      <w:pPr>
        <w:ind w:firstLine="710"/>
        <w:rPr>
          <w:lang w:val="es-AR"/>
        </w:rPr>
      </w:pPr>
      <w:r>
        <w:rPr>
          <w:lang w:val="es-AR"/>
        </w:rPr>
        <w:t xml:space="preserve">9.3 Una vez realizada el redespliegue del artefacto, deben ser los </w:t>
      </w:r>
      <w:proofErr w:type="spellStart"/>
      <w:r>
        <w:rPr>
          <w:lang w:val="es-AR"/>
        </w:rPr>
        <w:t>ejb’s</w:t>
      </w:r>
      <w:proofErr w:type="spellEnd"/>
      <w:r>
        <w:rPr>
          <w:lang w:val="es-AR"/>
        </w:rPr>
        <w:t xml:space="preserve"> los primeros en ser “</w:t>
      </w:r>
      <w:proofErr w:type="spellStart"/>
      <w:r>
        <w:rPr>
          <w:lang w:val="es-AR"/>
        </w:rPr>
        <w:t>Starteado</w:t>
      </w:r>
      <w:proofErr w:type="spellEnd"/>
      <w:r>
        <w:rPr>
          <w:lang w:val="es-AR"/>
        </w:rPr>
        <w:t>”:</w:t>
      </w:r>
    </w:p>
    <w:p w14:paraId="09EF7B96" w14:textId="2055C8EA" w:rsidR="00563214" w:rsidRDefault="00563214" w:rsidP="0022148E">
      <w:pPr>
        <w:ind w:firstLine="710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36A76A1E" wp14:editId="49206202">
            <wp:extent cx="5924550" cy="16002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7D7F" w14:textId="65D75F3E" w:rsidR="00563214" w:rsidRDefault="009339D1" w:rsidP="0022148E">
      <w:pPr>
        <w:ind w:firstLine="710"/>
        <w:rPr>
          <w:lang w:val="es-AR"/>
        </w:rPr>
      </w:pPr>
      <w:r>
        <w:rPr>
          <w:lang w:val="es-AR"/>
        </w:rPr>
        <w:t>Dejándolo</w:t>
      </w:r>
      <w:r w:rsidR="00563214">
        <w:rPr>
          <w:lang w:val="es-AR"/>
        </w:rPr>
        <w:t xml:space="preserve"> “</w:t>
      </w:r>
      <w:r w:rsidR="00563214" w:rsidRPr="00563214">
        <w:rPr>
          <w:b/>
          <w:lang w:val="es-AR"/>
        </w:rPr>
        <w:t>Active</w:t>
      </w:r>
      <w:r w:rsidR="00563214">
        <w:rPr>
          <w:lang w:val="es-AR"/>
        </w:rPr>
        <w:t>” para dar paso al “</w:t>
      </w:r>
      <w:proofErr w:type="spellStart"/>
      <w:r w:rsidR="00563214">
        <w:rPr>
          <w:lang w:val="es-AR"/>
        </w:rPr>
        <w:t>Starteado</w:t>
      </w:r>
      <w:proofErr w:type="spellEnd"/>
      <w:r w:rsidR="00563214">
        <w:rPr>
          <w:lang w:val="es-AR"/>
        </w:rPr>
        <w:t xml:space="preserve">” del web </w:t>
      </w:r>
      <w:proofErr w:type="spellStart"/>
      <w:r w:rsidR="00563214">
        <w:rPr>
          <w:lang w:val="es-AR"/>
        </w:rPr>
        <w:t>services</w:t>
      </w:r>
      <w:proofErr w:type="spellEnd"/>
      <w:r w:rsidR="00563214">
        <w:rPr>
          <w:lang w:val="es-AR"/>
        </w:rPr>
        <w:t>:</w:t>
      </w:r>
    </w:p>
    <w:p w14:paraId="54C2FBD5" w14:textId="4F08FF3C" w:rsidR="00563214" w:rsidRDefault="00563214" w:rsidP="0022148E">
      <w:pPr>
        <w:ind w:firstLine="710"/>
        <w:rPr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6CD211B2" wp14:editId="460C4A90">
            <wp:extent cx="5924550" cy="18192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47CE3" w14:textId="6BDC86A0" w:rsidR="00563214" w:rsidRDefault="00563214" w:rsidP="0022148E">
      <w:pPr>
        <w:ind w:firstLine="710"/>
        <w:rPr>
          <w:lang w:val="es-AR"/>
        </w:rPr>
      </w:pPr>
      <w:r>
        <w:rPr>
          <w:lang w:val="es-AR"/>
        </w:rPr>
        <w:t>Y finalmente los dos activos:</w:t>
      </w:r>
    </w:p>
    <w:p w14:paraId="06258E8E" w14:textId="65D554EC" w:rsidR="00563214" w:rsidRPr="0022148E" w:rsidRDefault="00563214" w:rsidP="0022148E">
      <w:pPr>
        <w:ind w:firstLine="710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67B362BB" wp14:editId="74D33641">
            <wp:extent cx="5924550" cy="185737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9FDA9" w14:textId="77777777" w:rsidR="007D3899" w:rsidRPr="00FF342C" w:rsidRDefault="00FF342C" w:rsidP="0022148E">
      <w:pPr>
        <w:pStyle w:val="Ttulo2"/>
      </w:pPr>
      <w:bookmarkStart w:id="20" w:name="_Toc493494787"/>
      <w:r w:rsidRPr="00FF342C">
        <w:t>Configuración</w:t>
      </w:r>
      <w:r w:rsidR="00720B7D" w:rsidRPr="00FF342C">
        <w:t xml:space="preserve"> del archivo de log</w:t>
      </w:r>
      <w:bookmarkEnd w:id="20"/>
    </w:p>
    <w:p w14:paraId="114275D9" w14:textId="1B4C9880" w:rsidR="00720B7D" w:rsidRDefault="00720B7D" w:rsidP="00720B7D">
      <w:pPr>
        <w:rPr>
          <w:sz w:val="22"/>
          <w:lang w:val="es-ES"/>
        </w:rPr>
      </w:pPr>
      <w:r>
        <w:rPr>
          <w:sz w:val="22"/>
          <w:lang w:val="es-ES"/>
        </w:rPr>
        <w:t>La aplicación utiliza Log4j2 para la traza del funcionamiento de la aplicación</w:t>
      </w:r>
      <w:r w:rsidR="005728AC">
        <w:rPr>
          <w:sz w:val="22"/>
          <w:lang w:val="es-ES"/>
        </w:rPr>
        <w:t xml:space="preserve">. </w:t>
      </w:r>
      <w:proofErr w:type="gramStart"/>
      <w:r w:rsidR="005728AC">
        <w:rPr>
          <w:sz w:val="22"/>
          <w:lang w:val="es-ES"/>
        </w:rPr>
        <w:t>Esta api</w:t>
      </w:r>
      <w:proofErr w:type="gramEnd"/>
      <w:r w:rsidR="005728AC">
        <w:rPr>
          <w:sz w:val="22"/>
          <w:lang w:val="es-ES"/>
        </w:rPr>
        <w:t xml:space="preserve"> se configura con un archivo log4j</w:t>
      </w:r>
      <w:r w:rsidR="00EF15F9">
        <w:rPr>
          <w:sz w:val="22"/>
          <w:lang w:val="es-ES"/>
        </w:rPr>
        <w:t>2</w:t>
      </w:r>
      <w:r w:rsidR="005728AC">
        <w:rPr>
          <w:sz w:val="22"/>
          <w:lang w:val="es-ES"/>
        </w:rPr>
        <w:t xml:space="preserve">.xml y agregándola al </w:t>
      </w:r>
      <w:proofErr w:type="spellStart"/>
      <w:r w:rsidR="005728AC">
        <w:rPr>
          <w:sz w:val="22"/>
          <w:lang w:val="es-ES"/>
        </w:rPr>
        <w:t>path</w:t>
      </w:r>
      <w:proofErr w:type="spellEnd"/>
      <w:r w:rsidR="00EF15F9">
        <w:rPr>
          <w:sz w:val="22"/>
          <w:lang w:val="es-ES"/>
        </w:rPr>
        <w:t xml:space="preserve"> en tiempo de </w:t>
      </w:r>
      <w:proofErr w:type="spellStart"/>
      <w:r w:rsidR="00EF15F9">
        <w:rPr>
          <w:sz w:val="22"/>
          <w:lang w:val="es-ES"/>
        </w:rPr>
        <w:t>runtime</w:t>
      </w:r>
      <w:proofErr w:type="spellEnd"/>
      <w:r w:rsidR="00EF15F9">
        <w:rPr>
          <w:sz w:val="22"/>
          <w:lang w:val="es-ES"/>
        </w:rPr>
        <w:t xml:space="preserve"> sobre el archivo </w:t>
      </w:r>
      <w:r w:rsidR="00E86472" w:rsidRPr="00E86472">
        <w:rPr>
          <w:sz w:val="22"/>
          <w:lang w:val="es-ES"/>
        </w:rPr>
        <w:t>/u01/</w:t>
      </w:r>
      <w:proofErr w:type="spellStart"/>
      <w:r w:rsidR="00E86472" w:rsidRPr="00E86472">
        <w:rPr>
          <w:sz w:val="22"/>
          <w:lang w:val="es-ES"/>
        </w:rPr>
        <w:t>domains</w:t>
      </w:r>
      <w:proofErr w:type="spellEnd"/>
      <w:r w:rsidR="00E86472" w:rsidRPr="00E86472">
        <w:rPr>
          <w:sz w:val="22"/>
          <w:lang w:val="es-ES"/>
        </w:rPr>
        <w:t>/practia_variables.sh</w:t>
      </w:r>
      <w:r w:rsidR="00EF15F9">
        <w:rPr>
          <w:sz w:val="22"/>
          <w:lang w:val="es-ES"/>
        </w:rPr>
        <w:t>:</w:t>
      </w:r>
    </w:p>
    <w:p w14:paraId="634AD62E" w14:textId="77777777" w:rsidR="001B23F8" w:rsidRPr="001B23F8" w:rsidRDefault="001B23F8" w:rsidP="001B23F8">
      <w:pPr>
        <w:rPr>
          <w:b/>
          <w:sz w:val="22"/>
        </w:rPr>
      </w:pPr>
      <w:r w:rsidRPr="001B23F8">
        <w:rPr>
          <w:b/>
          <w:sz w:val="22"/>
        </w:rPr>
        <w:t>JAVA_OPTIONS "${JAVA_OPTIONS} -Dlog4j.configurationFile=/u01/app/oracle/config/log4j2.xml"</w:t>
      </w:r>
    </w:p>
    <w:p w14:paraId="648313E8" w14:textId="49078012" w:rsidR="001B23F8" w:rsidRPr="001B23F8" w:rsidRDefault="001B23F8" w:rsidP="001B23F8">
      <w:pPr>
        <w:rPr>
          <w:b/>
          <w:sz w:val="22"/>
          <w:lang w:val="es-ES"/>
        </w:rPr>
      </w:pPr>
      <w:proofErr w:type="spellStart"/>
      <w:r w:rsidRPr="001B23F8">
        <w:rPr>
          <w:b/>
          <w:sz w:val="22"/>
          <w:lang w:val="es-ES"/>
        </w:rPr>
        <w:t>export</w:t>
      </w:r>
      <w:proofErr w:type="spellEnd"/>
      <w:r w:rsidRPr="001B23F8">
        <w:rPr>
          <w:b/>
          <w:sz w:val="22"/>
          <w:lang w:val="es-ES"/>
        </w:rPr>
        <w:t xml:space="preserve"> JAVA_OPTIONS</w:t>
      </w:r>
    </w:p>
    <w:p w14:paraId="5D38A0A6" w14:textId="215FDDC4" w:rsidR="00FF342C" w:rsidRDefault="00FF342C" w:rsidP="00720B7D">
      <w:pPr>
        <w:rPr>
          <w:sz w:val="22"/>
          <w:lang w:val="es-AR"/>
        </w:rPr>
      </w:pPr>
      <w:r>
        <w:rPr>
          <w:sz w:val="22"/>
          <w:lang w:val="es-AR"/>
        </w:rPr>
        <w:lastRenderedPageBreak/>
        <w:t xml:space="preserve">Se adjunta un ejemplo de la </w:t>
      </w:r>
      <w:r w:rsidR="00DF0239">
        <w:rPr>
          <w:sz w:val="22"/>
          <w:lang w:val="es-AR"/>
        </w:rPr>
        <w:t>configuración</w:t>
      </w:r>
      <w:r>
        <w:rPr>
          <w:sz w:val="22"/>
          <w:lang w:val="es-AR"/>
        </w:rPr>
        <w:t xml:space="preserve"> del archivo log4j2.xml al momento del reléase de este </w:t>
      </w:r>
      <w:r w:rsidR="001527ED">
        <w:rPr>
          <w:sz w:val="22"/>
          <w:lang w:val="es-AR"/>
        </w:rPr>
        <w:t>documento:</w:t>
      </w:r>
      <w:r>
        <w:rPr>
          <w:noProof/>
          <w:sz w:val="22"/>
          <w:lang w:val="es-AR" w:eastAsia="es-AR"/>
        </w:rPr>
        <w:drawing>
          <wp:inline distT="0" distB="0" distL="0" distR="0" wp14:anchorId="7DDFC926" wp14:editId="271B084E">
            <wp:extent cx="5924550" cy="61150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A9E1" w14:textId="7FBDC830" w:rsidR="001527ED" w:rsidRDefault="001527ED" w:rsidP="00720B7D">
      <w:pPr>
        <w:rPr>
          <w:sz w:val="22"/>
          <w:lang w:val="es-AR"/>
        </w:rPr>
      </w:pPr>
    </w:p>
    <w:p w14:paraId="2EB5E8A0" w14:textId="713F39E8" w:rsidR="001527ED" w:rsidRDefault="001527ED" w:rsidP="00720B7D">
      <w:pPr>
        <w:rPr>
          <w:sz w:val="22"/>
          <w:lang w:val="es-AR"/>
        </w:rPr>
      </w:pPr>
      <w:r>
        <w:rPr>
          <w:sz w:val="22"/>
          <w:lang w:val="es-AR"/>
        </w:rPr>
        <w:t xml:space="preserve">Una vez configurado este archivo, en tiempo de </w:t>
      </w:r>
      <w:proofErr w:type="spellStart"/>
      <w:r>
        <w:rPr>
          <w:sz w:val="22"/>
          <w:lang w:val="es-AR"/>
        </w:rPr>
        <w:t>runtime</w:t>
      </w:r>
      <w:proofErr w:type="spellEnd"/>
      <w:r>
        <w:rPr>
          <w:sz w:val="22"/>
          <w:lang w:val="es-AR"/>
        </w:rPr>
        <w:t>, en el dominio en donde se está ejecutando la aplicación generara una carpeta llamada “</w:t>
      </w:r>
      <w:proofErr w:type="spellStart"/>
      <w:r>
        <w:rPr>
          <w:sz w:val="22"/>
          <w:lang w:val="es-AR"/>
        </w:rPr>
        <w:t>amdocs</w:t>
      </w:r>
      <w:proofErr w:type="spellEnd"/>
      <w:r>
        <w:rPr>
          <w:sz w:val="22"/>
          <w:lang w:val="es-AR"/>
        </w:rPr>
        <w:t>-api-</w:t>
      </w:r>
      <w:proofErr w:type="spellStart"/>
      <w:r>
        <w:rPr>
          <w:sz w:val="22"/>
          <w:lang w:val="es-AR"/>
        </w:rPr>
        <w:t>common</w:t>
      </w:r>
      <w:proofErr w:type="spellEnd"/>
      <w:r>
        <w:rPr>
          <w:sz w:val="22"/>
          <w:lang w:val="es-AR"/>
        </w:rPr>
        <w:t>-web-</w:t>
      </w:r>
      <w:proofErr w:type="spellStart"/>
      <w:r>
        <w:rPr>
          <w:sz w:val="22"/>
          <w:lang w:val="es-AR"/>
        </w:rPr>
        <w:t>services</w:t>
      </w:r>
      <w:proofErr w:type="spellEnd"/>
      <w:r>
        <w:rPr>
          <w:sz w:val="22"/>
          <w:lang w:val="es-AR"/>
        </w:rPr>
        <w:t xml:space="preserve">-log” en cual contendrán los sigs. archivos: </w:t>
      </w:r>
    </w:p>
    <w:p w14:paraId="27E92FDD" w14:textId="1475B487" w:rsidR="001527ED" w:rsidRDefault="001527ED" w:rsidP="003736A1">
      <w:pPr>
        <w:pStyle w:val="Prrafodelista"/>
        <w:numPr>
          <w:ilvl w:val="0"/>
          <w:numId w:val="5"/>
        </w:numPr>
        <w:rPr>
          <w:sz w:val="22"/>
          <w:lang w:val="es-AR"/>
        </w:rPr>
      </w:pPr>
      <w:r w:rsidRPr="001527ED">
        <w:rPr>
          <w:sz w:val="22"/>
          <w:lang w:val="es-AR"/>
        </w:rPr>
        <w:t>amdocs-api-common-abp-ws.log</w:t>
      </w:r>
      <w:r>
        <w:rPr>
          <w:sz w:val="22"/>
          <w:lang w:val="es-AR"/>
        </w:rPr>
        <w:t xml:space="preserve"> </w:t>
      </w:r>
      <w:r w:rsidRPr="001527ED">
        <w:rPr>
          <w:sz w:val="22"/>
          <w:lang w:val="es-AR"/>
        </w:rPr>
        <w:t>(</w:t>
      </w:r>
      <w:r>
        <w:rPr>
          <w:sz w:val="22"/>
          <w:lang w:val="es-AR"/>
        </w:rPr>
        <w:t>traza</w:t>
      </w:r>
      <w:r w:rsidRPr="001527ED">
        <w:rPr>
          <w:sz w:val="22"/>
          <w:lang w:val="es-AR"/>
        </w:rPr>
        <w:t xml:space="preserve"> todas las entradas en nivel “</w:t>
      </w:r>
      <w:proofErr w:type="spellStart"/>
      <w:r w:rsidRPr="001527ED">
        <w:rPr>
          <w:sz w:val="22"/>
          <w:lang w:val="es-AR"/>
        </w:rPr>
        <w:t>info</w:t>
      </w:r>
      <w:proofErr w:type="spellEnd"/>
      <w:r w:rsidRPr="001527ED">
        <w:rPr>
          <w:sz w:val="22"/>
          <w:lang w:val="es-AR"/>
        </w:rPr>
        <w:t>”</w:t>
      </w:r>
      <w:r>
        <w:rPr>
          <w:sz w:val="22"/>
          <w:lang w:val="es-AR"/>
        </w:rPr>
        <w:t xml:space="preserve"> del módulo ABP</w:t>
      </w:r>
      <w:r w:rsidRPr="001527ED">
        <w:rPr>
          <w:sz w:val="22"/>
          <w:lang w:val="es-AR"/>
        </w:rPr>
        <w:t>)</w:t>
      </w:r>
    </w:p>
    <w:p w14:paraId="1200D5FF" w14:textId="5E86BD2E" w:rsidR="001527ED" w:rsidRDefault="001527ED" w:rsidP="003736A1">
      <w:pPr>
        <w:pStyle w:val="Prrafodelista"/>
        <w:numPr>
          <w:ilvl w:val="0"/>
          <w:numId w:val="5"/>
        </w:numPr>
        <w:rPr>
          <w:sz w:val="22"/>
          <w:lang w:val="es-AR"/>
        </w:rPr>
      </w:pPr>
      <w:r w:rsidRPr="001527ED">
        <w:rPr>
          <w:sz w:val="22"/>
          <w:lang w:val="es-AR"/>
        </w:rPr>
        <w:t>amdocs-api-common-abp-ws-err.log</w:t>
      </w:r>
      <w:r>
        <w:rPr>
          <w:sz w:val="22"/>
          <w:lang w:val="es-AR"/>
        </w:rPr>
        <w:t xml:space="preserve"> </w:t>
      </w:r>
      <w:r w:rsidRPr="001527ED">
        <w:rPr>
          <w:sz w:val="22"/>
          <w:lang w:val="es-AR"/>
        </w:rPr>
        <w:t>(</w:t>
      </w:r>
      <w:r>
        <w:rPr>
          <w:sz w:val="22"/>
          <w:lang w:val="es-AR"/>
        </w:rPr>
        <w:t>traza</w:t>
      </w:r>
      <w:r w:rsidRPr="001527ED">
        <w:rPr>
          <w:sz w:val="22"/>
          <w:lang w:val="es-AR"/>
        </w:rPr>
        <w:t xml:space="preserve"> todas las entradas en nivel “</w:t>
      </w:r>
      <w:r>
        <w:rPr>
          <w:sz w:val="22"/>
          <w:lang w:val="es-AR"/>
        </w:rPr>
        <w:t>error</w:t>
      </w:r>
      <w:r w:rsidRPr="001527ED">
        <w:rPr>
          <w:sz w:val="22"/>
          <w:lang w:val="es-AR"/>
        </w:rPr>
        <w:t>”</w:t>
      </w:r>
      <w:r>
        <w:rPr>
          <w:sz w:val="22"/>
          <w:lang w:val="es-AR"/>
        </w:rPr>
        <w:t xml:space="preserve"> del módulo ABP</w:t>
      </w:r>
      <w:r w:rsidRPr="001527ED">
        <w:rPr>
          <w:sz w:val="22"/>
          <w:lang w:val="es-AR"/>
        </w:rPr>
        <w:t>)</w:t>
      </w:r>
    </w:p>
    <w:p w14:paraId="66F582B2" w14:textId="142854DC" w:rsidR="001527ED" w:rsidRDefault="001527ED" w:rsidP="003736A1">
      <w:pPr>
        <w:pStyle w:val="Prrafodelista"/>
        <w:numPr>
          <w:ilvl w:val="0"/>
          <w:numId w:val="5"/>
        </w:numPr>
        <w:rPr>
          <w:sz w:val="22"/>
          <w:lang w:val="es-AR"/>
        </w:rPr>
      </w:pPr>
      <w:r w:rsidRPr="001527ED">
        <w:rPr>
          <w:sz w:val="22"/>
          <w:lang w:val="es-AR"/>
        </w:rPr>
        <w:t>amdocs-api-common-oms-ws.log</w:t>
      </w:r>
      <w:r>
        <w:rPr>
          <w:sz w:val="22"/>
          <w:lang w:val="es-AR"/>
        </w:rPr>
        <w:t xml:space="preserve"> </w:t>
      </w:r>
      <w:r w:rsidRPr="001527ED">
        <w:rPr>
          <w:sz w:val="22"/>
          <w:lang w:val="es-AR"/>
        </w:rPr>
        <w:t>(</w:t>
      </w:r>
      <w:r>
        <w:rPr>
          <w:sz w:val="22"/>
          <w:lang w:val="es-AR"/>
        </w:rPr>
        <w:t>traza</w:t>
      </w:r>
      <w:r w:rsidRPr="001527ED">
        <w:rPr>
          <w:sz w:val="22"/>
          <w:lang w:val="es-AR"/>
        </w:rPr>
        <w:t xml:space="preserve"> todas las entradas en nivel “</w:t>
      </w:r>
      <w:proofErr w:type="spellStart"/>
      <w:r w:rsidRPr="001527ED">
        <w:rPr>
          <w:sz w:val="22"/>
          <w:lang w:val="es-AR"/>
        </w:rPr>
        <w:t>info</w:t>
      </w:r>
      <w:proofErr w:type="spellEnd"/>
      <w:r w:rsidRPr="001527ED">
        <w:rPr>
          <w:sz w:val="22"/>
          <w:lang w:val="es-AR"/>
        </w:rPr>
        <w:t>”</w:t>
      </w:r>
      <w:r>
        <w:rPr>
          <w:sz w:val="22"/>
          <w:lang w:val="es-AR"/>
        </w:rPr>
        <w:t xml:space="preserve"> del módulo OMS</w:t>
      </w:r>
      <w:r w:rsidRPr="001527ED">
        <w:rPr>
          <w:sz w:val="22"/>
          <w:lang w:val="es-AR"/>
        </w:rPr>
        <w:t>)</w:t>
      </w:r>
    </w:p>
    <w:p w14:paraId="5942860B" w14:textId="695A5620" w:rsidR="001527ED" w:rsidRDefault="001527ED" w:rsidP="003736A1">
      <w:pPr>
        <w:pStyle w:val="Prrafodelista"/>
        <w:numPr>
          <w:ilvl w:val="0"/>
          <w:numId w:val="5"/>
        </w:numPr>
        <w:rPr>
          <w:sz w:val="22"/>
          <w:lang w:val="es-AR"/>
        </w:rPr>
      </w:pPr>
      <w:r w:rsidRPr="001527ED">
        <w:rPr>
          <w:sz w:val="22"/>
          <w:lang w:val="es-AR"/>
        </w:rPr>
        <w:lastRenderedPageBreak/>
        <w:t>amdocs-api-common-oms-ws-err.log (</w:t>
      </w:r>
      <w:r>
        <w:rPr>
          <w:sz w:val="22"/>
          <w:lang w:val="es-AR"/>
        </w:rPr>
        <w:t>traza</w:t>
      </w:r>
      <w:r w:rsidRPr="001527ED">
        <w:rPr>
          <w:sz w:val="22"/>
          <w:lang w:val="es-AR"/>
        </w:rPr>
        <w:t xml:space="preserve"> todas las entradas en nivel “</w:t>
      </w:r>
      <w:r>
        <w:rPr>
          <w:sz w:val="22"/>
          <w:lang w:val="es-AR"/>
        </w:rPr>
        <w:t>error</w:t>
      </w:r>
      <w:r w:rsidRPr="001527ED">
        <w:rPr>
          <w:sz w:val="22"/>
          <w:lang w:val="es-AR"/>
        </w:rPr>
        <w:t>”</w:t>
      </w:r>
      <w:r>
        <w:rPr>
          <w:sz w:val="22"/>
          <w:lang w:val="es-AR"/>
        </w:rPr>
        <w:t xml:space="preserve"> del módulo OMS</w:t>
      </w:r>
      <w:r w:rsidRPr="001527ED">
        <w:rPr>
          <w:sz w:val="22"/>
          <w:lang w:val="es-AR"/>
        </w:rPr>
        <w:t>)</w:t>
      </w:r>
    </w:p>
    <w:p w14:paraId="51EDD667" w14:textId="72E1A11F" w:rsidR="001527ED" w:rsidRPr="001527ED" w:rsidRDefault="001527ED" w:rsidP="003736A1">
      <w:pPr>
        <w:pStyle w:val="Prrafodelista"/>
        <w:numPr>
          <w:ilvl w:val="0"/>
          <w:numId w:val="5"/>
        </w:numPr>
        <w:rPr>
          <w:sz w:val="22"/>
          <w:lang w:val="es-AR"/>
        </w:rPr>
      </w:pPr>
      <w:r w:rsidRPr="001527ED">
        <w:rPr>
          <w:sz w:val="22"/>
          <w:lang w:val="es-AR"/>
        </w:rPr>
        <w:t>asm3.log</w:t>
      </w:r>
      <w:r>
        <w:rPr>
          <w:sz w:val="22"/>
          <w:lang w:val="es-AR"/>
        </w:rPr>
        <w:t xml:space="preserve"> (traza todo el funcionamiento</w:t>
      </w:r>
      <w:r w:rsidR="008364EB">
        <w:rPr>
          <w:sz w:val="22"/>
          <w:lang w:val="es-AR"/>
        </w:rPr>
        <w:t xml:space="preserve"> del servicio ASM</w:t>
      </w:r>
      <w:r>
        <w:rPr>
          <w:sz w:val="22"/>
          <w:lang w:val="es-AR"/>
        </w:rPr>
        <w:t>)</w:t>
      </w:r>
    </w:p>
    <w:p w14:paraId="32E3B58D" w14:textId="57970A36" w:rsidR="007D3899" w:rsidRDefault="007D3899" w:rsidP="00FF342C">
      <w:pPr>
        <w:pStyle w:val="Prrafodelista"/>
        <w:ind w:left="450"/>
        <w:rPr>
          <w:sz w:val="22"/>
          <w:lang w:val="es-AR"/>
        </w:rPr>
      </w:pPr>
    </w:p>
    <w:p w14:paraId="586FA5AA" w14:textId="143573C6" w:rsidR="00211240" w:rsidRDefault="00D91B13" w:rsidP="00510C94">
      <w:pPr>
        <w:pStyle w:val="Ttulo2"/>
      </w:pPr>
      <w:bookmarkStart w:id="21" w:name="_Toc493494788"/>
      <w:r w:rsidRPr="00211240">
        <w:t>Configuración</w:t>
      </w:r>
      <w:r w:rsidR="00211240" w:rsidRPr="00211240">
        <w:t xml:space="preserve"> de los JDNI</w:t>
      </w:r>
      <w:bookmarkEnd w:id="21"/>
    </w:p>
    <w:p w14:paraId="325D26C0" w14:textId="77777777" w:rsidR="00211240" w:rsidRPr="00211240" w:rsidRDefault="00211240" w:rsidP="00211240">
      <w:pPr>
        <w:rPr>
          <w:lang w:val="es-AR"/>
        </w:rPr>
      </w:pPr>
    </w:p>
    <w:p w14:paraId="42AAE525" w14:textId="7EC97869" w:rsidR="00211240" w:rsidRDefault="00211240" w:rsidP="00211240">
      <w:pPr>
        <w:rPr>
          <w:lang w:val="es-AR"/>
        </w:rPr>
      </w:pPr>
      <w:r>
        <w:rPr>
          <w:lang w:val="es-AR"/>
        </w:rPr>
        <w:t xml:space="preserve">El web </w:t>
      </w:r>
      <w:proofErr w:type="spellStart"/>
      <w:r>
        <w:rPr>
          <w:lang w:val="es-AR"/>
        </w:rPr>
        <w:t>services</w:t>
      </w:r>
      <w:proofErr w:type="spellEnd"/>
      <w:r>
        <w:rPr>
          <w:lang w:val="es-AR"/>
        </w:rPr>
        <w:t xml:space="preserve"> toma de cada uno de sus archivos </w:t>
      </w:r>
      <w:proofErr w:type="spellStart"/>
      <w:r>
        <w:rPr>
          <w:lang w:val="es-AR"/>
        </w:rPr>
        <w:t>properties</w:t>
      </w:r>
      <w:proofErr w:type="spellEnd"/>
      <w:r w:rsidR="00AC38DD">
        <w:rPr>
          <w:lang w:val="es-AR"/>
        </w:rPr>
        <w:t xml:space="preserve"> (</w:t>
      </w:r>
      <w:proofErr w:type="spellStart"/>
      <w:r w:rsidR="00AC38DD">
        <w:rPr>
          <w:lang w:val="es-AR"/>
        </w:rPr>
        <w:t>abp_ws</w:t>
      </w:r>
      <w:proofErr w:type="spellEnd"/>
      <w:r w:rsidR="00AC38DD">
        <w:rPr>
          <w:lang w:val="es-AR"/>
        </w:rPr>
        <w:t xml:space="preserve"> y </w:t>
      </w:r>
      <w:proofErr w:type="spellStart"/>
      <w:r w:rsidR="00AC38DD">
        <w:rPr>
          <w:lang w:val="es-AR"/>
        </w:rPr>
        <w:t>oms_ws</w:t>
      </w:r>
      <w:proofErr w:type="spellEnd"/>
      <w:r w:rsidR="00AC38DD">
        <w:rPr>
          <w:lang w:val="es-AR"/>
        </w:rPr>
        <w:t>)</w:t>
      </w:r>
      <w:r>
        <w:rPr>
          <w:lang w:val="es-AR"/>
        </w:rPr>
        <w:t xml:space="preserve"> el </w:t>
      </w:r>
      <w:proofErr w:type="spellStart"/>
      <w:r>
        <w:rPr>
          <w:lang w:val="es-AR"/>
        </w:rPr>
        <w:t>path</w:t>
      </w:r>
      <w:proofErr w:type="spellEnd"/>
      <w:r>
        <w:rPr>
          <w:lang w:val="es-AR"/>
        </w:rPr>
        <w:t xml:space="preserve"> “JDNI” para la invocación de cada llamada remota.</w:t>
      </w:r>
    </w:p>
    <w:p w14:paraId="4091FB9B" w14:textId="0035A239" w:rsidR="00DF0239" w:rsidRDefault="00211240" w:rsidP="00211240">
      <w:pPr>
        <w:rPr>
          <w:lang w:val="es-AR"/>
        </w:rPr>
      </w:pPr>
      <w:r>
        <w:rPr>
          <w:lang w:val="es-AR"/>
        </w:rPr>
        <w:t xml:space="preserve">Al implementar un nuevo servicio se deberá agregar en el final del archivo el nuevo JDNI </w:t>
      </w:r>
      <w:proofErr w:type="spellStart"/>
      <w:r>
        <w:rPr>
          <w:lang w:val="es-AR"/>
        </w:rPr>
        <w:t>path</w:t>
      </w:r>
      <w:proofErr w:type="spellEnd"/>
      <w:r>
        <w:rPr>
          <w:lang w:val="es-AR"/>
        </w:rPr>
        <w:t xml:space="preserve">, </w:t>
      </w:r>
      <w:proofErr w:type="gramStart"/>
      <w:r>
        <w:rPr>
          <w:lang w:val="es-AR"/>
        </w:rPr>
        <w:t>si</w:t>
      </w:r>
      <w:proofErr w:type="gramEnd"/>
      <w:r>
        <w:rPr>
          <w:lang w:val="es-AR"/>
        </w:rPr>
        <w:t xml:space="preserve"> por ejemplo, damos de alta un servicio denominado </w:t>
      </w:r>
      <w:proofErr w:type="spellStart"/>
      <w:r>
        <w:rPr>
          <w:lang w:val="es-AR"/>
        </w:rPr>
        <w:t>ARIBUserServices</w:t>
      </w:r>
      <w:proofErr w:type="spellEnd"/>
      <w:r>
        <w:rPr>
          <w:lang w:val="es-AR"/>
        </w:rPr>
        <w:t xml:space="preserve"> se debe agregarlo al final del archivo de la sig. manera</w:t>
      </w:r>
      <w:r w:rsidR="00DF0239">
        <w:rPr>
          <w:lang w:val="es-AR"/>
        </w:rPr>
        <w:t xml:space="preserve"> </w:t>
      </w:r>
      <w:proofErr w:type="spellStart"/>
      <w:r w:rsidR="00DF0239">
        <w:rPr>
          <w:lang w:val="es-AR"/>
        </w:rPr>
        <w:t>jdni.path.new_services</w:t>
      </w:r>
      <w:proofErr w:type="spellEnd"/>
      <w:r w:rsidR="00DF0239">
        <w:rPr>
          <w:lang w:val="es-AR"/>
        </w:rPr>
        <w:t>.</w:t>
      </w:r>
    </w:p>
    <w:p w14:paraId="78063C55" w14:textId="01BA83F2" w:rsidR="00211240" w:rsidRDefault="00DF0239" w:rsidP="00211240">
      <w:pPr>
        <w:rPr>
          <w:lang w:val="es-AR"/>
        </w:rPr>
      </w:pPr>
      <w:proofErr w:type="spellStart"/>
      <w:r>
        <w:rPr>
          <w:lang w:val="es-AR"/>
        </w:rPr>
        <w:t>ej</w:t>
      </w:r>
      <w:proofErr w:type="spellEnd"/>
      <w:r w:rsidR="00211240">
        <w:rPr>
          <w:lang w:val="es-AR"/>
        </w:rPr>
        <w:t>:</w:t>
      </w:r>
      <w:r w:rsidR="000F4EA6">
        <w:rPr>
          <w:lang w:val="es-AR"/>
        </w:rPr>
        <w:t xml:space="preserve">  en el archivo </w:t>
      </w:r>
      <w:proofErr w:type="spellStart"/>
      <w:r w:rsidR="000F4EA6">
        <w:rPr>
          <w:lang w:val="es-AR"/>
        </w:rPr>
        <w:t>abp_</w:t>
      </w:r>
      <w:proofErr w:type="gramStart"/>
      <w:r w:rsidR="000F4EA6">
        <w:rPr>
          <w:lang w:val="es-AR"/>
        </w:rPr>
        <w:t>ws.properties</w:t>
      </w:r>
      <w:proofErr w:type="spellEnd"/>
      <w:proofErr w:type="gramEnd"/>
      <w:r w:rsidR="000F4EA6">
        <w:rPr>
          <w:lang w:val="es-AR"/>
        </w:rPr>
        <w:t xml:space="preserve"> agregar</w:t>
      </w:r>
    </w:p>
    <w:p w14:paraId="10AB3852" w14:textId="2ACAD24A" w:rsidR="00211240" w:rsidRPr="00211240" w:rsidRDefault="00211240" w:rsidP="00211240">
      <w:pPr>
        <w:rPr>
          <w:b/>
          <w:lang w:val="es-AR"/>
        </w:rPr>
      </w:pPr>
      <w:proofErr w:type="spellStart"/>
      <w:proofErr w:type="gramStart"/>
      <w:r w:rsidRPr="00211240">
        <w:rPr>
          <w:b/>
          <w:lang w:val="es-AR"/>
        </w:rPr>
        <w:t>jdni.path</w:t>
      </w:r>
      <w:proofErr w:type="spellEnd"/>
      <w:proofErr w:type="gramEnd"/>
      <w:r w:rsidRPr="00211240">
        <w:rPr>
          <w:b/>
          <w:lang w:val="es-AR"/>
        </w:rPr>
        <w:t xml:space="preserve">. </w:t>
      </w:r>
      <w:proofErr w:type="spellStart"/>
      <w:r w:rsidRPr="00211240">
        <w:rPr>
          <w:b/>
          <w:lang w:val="es-AR"/>
        </w:rPr>
        <w:t>ARIBUserServices</w:t>
      </w:r>
      <w:proofErr w:type="spellEnd"/>
      <w:r w:rsidRPr="00211240">
        <w:rPr>
          <w:b/>
          <w:lang w:val="es-AR"/>
        </w:rPr>
        <w:t>=JDNI_VALUE</w:t>
      </w:r>
    </w:p>
    <w:p w14:paraId="41F23819" w14:textId="30277A7F" w:rsidR="00211240" w:rsidRDefault="00211240" w:rsidP="00211240">
      <w:pPr>
        <w:rPr>
          <w:lang w:val="es-AR"/>
        </w:rPr>
      </w:pPr>
      <w:r>
        <w:rPr>
          <w:lang w:val="es-AR"/>
        </w:rPr>
        <w:t>Donde JDNI_VALUE es el JDNI provisto por AMDOCS.</w:t>
      </w:r>
    </w:p>
    <w:p w14:paraId="5F8D1EFC" w14:textId="56B462E7" w:rsidR="002C6FCF" w:rsidRPr="001527ED" w:rsidRDefault="002C6FCF" w:rsidP="00A3161E">
      <w:pPr>
        <w:rPr>
          <w:rFonts w:ascii="Consolas" w:hAnsi="Consolas" w:cs="Consolas"/>
          <w:color w:val="0000FF"/>
          <w:sz w:val="19"/>
          <w:szCs w:val="19"/>
          <w:lang w:val="es-AR"/>
        </w:rPr>
      </w:pPr>
    </w:p>
    <w:p w14:paraId="43EA9572" w14:textId="77777777" w:rsidR="00A3161E" w:rsidRPr="001527ED" w:rsidRDefault="00A3161E" w:rsidP="00A3161E">
      <w:pPr>
        <w:pBdr>
          <w:bottom w:val="single" w:sz="12" w:space="1" w:color="auto"/>
        </w:pBdr>
        <w:rPr>
          <w:rFonts w:ascii="Consolas" w:hAnsi="Consolas" w:cs="Consolas"/>
          <w:color w:val="0000FF"/>
          <w:sz w:val="19"/>
          <w:szCs w:val="19"/>
          <w:lang w:val="es-AR"/>
        </w:rPr>
      </w:pPr>
    </w:p>
    <w:p w14:paraId="19FD46E6" w14:textId="77777777" w:rsidR="002C6FCF" w:rsidRPr="00211240" w:rsidRDefault="002C6FCF" w:rsidP="002C6FCF">
      <w:pPr>
        <w:jc w:val="center"/>
        <w:rPr>
          <w:bCs/>
          <w:lang w:val="es-AR"/>
        </w:rPr>
        <w:sectPr w:rsidR="002C6FCF" w:rsidRPr="00211240" w:rsidSect="008100C1">
          <w:headerReference w:type="even" r:id="rId38"/>
          <w:headerReference w:type="default" r:id="rId39"/>
          <w:footerReference w:type="default" r:id="rId40"/>
          <w:headerReference w:type="first" r:id="rId41"/>
          <w:pgSz w:w="11907" w:h="16839" w:code="9"/>
          <w:pgMar w:top="1440" w:right="1134" w:bottom="1440" w:left="1440" w:header="720" w:footer="720" w:gutter="0"/>
          <w:pgNumType w:fmt="numberInDash" w:start="1" w:chapStyle="1"/>
          <w:cols w:space="720"/>
          <w:titlePg/>
          <w:docGrid w:linePitch="360"/>
        </w:sectPr>
      </w:pPr>
      <w:r w:rsidRPr="00211240">
        <w:rPr>
          <w:bCs/>
          <w:lang w:val="es-AR"/>
        </w:rPr>
        <w:t>Fin del Documento</w:t>
      </w:r>
    </w:p>
    <w:p w14:paraId="292D3466" w14:textId="77777777" w:rsidR="00B1540C" w:rsidRPr="00211240" w:rsidRDefault="00B1540C" w:rsidP="00B1540C">
      <w:pPr>
        <w:rPr>
          <w:bCs/>
          <w:lang w:val="es-AR"/>
        </w:rPr>
        <w:sectPr w:rsidR="00B1540C" w:rsidRPr="00211240" w:rsidSect="00687C35">
          <w:headerReference w:type="even" r:id="rId42"/>
          <w:headerReference w:type="default" r:id="rId43"/>
          <w:footerReference w:type="default" r:id="rId44"/>
          <w:headerReference w:type="first" r:id="rId45"/>
          <w:pgSz w:w="11907" w:h="16839" w:code="9"/>
          <w:pgMar w:top="1440" w:right="1440" w:bottom="1440" w:left="1440" w:header="720" w:footer="720" w:gutter="0"/>
          <w:pgNumType w:fmt="numberInDash" w:start="1" w:chapStyle="1"/>
          <w:cols w:space="720"/>
          <w:titlePg/>
          <w:docGrid w:linePitch="360"/>
        </w:sectPr>
      </w:pPr>
    </w:p>
    <w:p w14:paraId="464006F8" w14:textId="77777777" w:rsidR="000E3BB7" w:rsidRPr="00211240" w:rsidRDefault="000E3BB7" w:rsidP="000E3BB7">
      <w:pPr>
        <w:rPr>
          <w:bCs/>
          <w:lang w:val="es-AR"/>
        </w:rPr>
      </w:pPr>
      <w:r>
        <w:rPr>
          <w:bCs/>
          <w:noProof/>
          <w:lang w:val="es-AR" w:eastAsia="es-AR"/>
        </w:rPr>
        <w:lastRenderedPageBreak/>
        <w:drawing>
          <wp:anchor distT="0" distB="0" distL="114300" distR="114300" simplePos="0" relativeHeight="251660288" behindDoc="1" locked="0" layoutInCell="1" allowOverlap="1" wp14:anchorId="596BB38D" wp14:editId="13D41625">
            <wp:simplePos x="0" y="0"/>
            <wp:positionH relativeFrom="column">
              <wp:posOffset>-838200</wp:posOffset>
            </wp:positionH>
            <wp:positionV relativeFrom="paragraph">
              <wp:posOffset>-822960</wp:posOffset>
            </wp:positionV>
            <wp:extent cx="7444635" cy="10515600"/>
            <wp:effectExtent l="0" t="0" r="4445" b="0"/>
            <wp:wrapNone/>
            <wp:docPr id="8" name="Imagen 8" descr="C:\Users\msilva\Desktop\MK 2012\MARKETING 2013\Presentaciones Institucionales\Templates 2013\word\diseños\slide de cierre\template alternativo\prag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ilva\Desktop\MK 2012\MARKETING 2013\Presentaciones Institucionales\Templates 2013\word\diseños\slide de cierre\template alternativo\pragma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4635" cy="105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24C2D0" w14:textId="77777777" w:rsidR="000E3BB7" w:rsidRPr="00211240" w:rsidRDefault="000E3BB7" w:rsidP="000E3BB7">
      <w:pPr>
        <w:ind w:left="1440" w:firstLine="360"/>
        <w:rPr>
          <w:bCs/>
          <w:lang w:val="es-AR"/>
        </w:rPr>
        <w:sectPr w:rsidR="000E3BB7" w:rsidRPr="00211240" w:rsidSect="00687C35">
          <w:headerReference w:type="even" r:id="rId47"/>
          <w:headerReference w:type="default" r:id="rId48"/>
          <w:footerReference w:type="default" r:id="rId49"/>
          <w:headerReference w:type="first" r:id="rId50"/>
          <w:pgSz w:w="11907" w:h="16839" w:code="9"/>
          <w:pgMar w:top="1440" w:right="1440" w:bottom="1440" w:left="1440" w:header="720" w:footer="720" w:gutter="0"/>
          <w:pgNumType w:fmt="numberInDash" w:start="1" w:chapStyle="1"/>
          <w:cols w:space="720"/>
          <w:titlePg/>
          <w:docGrid w:linePitch="360"/>
        </w:sectPr>
      </w:pPr>
    </w:p>
    <w:p w14:paraId="6352AF0E" w14:textId="77777777" w:rsidR="00CB5FA1" w:rsidRPr="006A0BBB" w:rsidRDefault="00735399" w:rsidP="006A0BBB">
      <w:pPr>
        <w:rPr>
          <w:bCs/>
          <w:lang w:val="es-ES_tradnl"/>
        </w:rPr>
      </w:pPr>
      <w:r>
        <w:rPr>
          <w:bCs/>
          <w:noProof/>
          <w:lang w:val="es-AR" w:eastAsia="es-AR"/>
        </w:rPr>
        <w:lastRenderedPageBreak/>
        <w:drawing>
          <wp:anchor distT="0" distB="0" distL="114300" distR="114300" simplePos="0" relativeHeight="251658240" behindDoc="1" locked="0" layoutInCell="1" allowOverlap="1" wp14:anchorId="4A624ED3" wp14:editId="3876D623">
            <wp:simplePos x="0" y="0"/>
            <wp:positionH relativeFrom="column">
              <wp:posOffset>-838200</wp:posOffset>
            </wp:positionH>
            <wp:positionV relativeFrom="paragraph">
              <wp:posOffset>-822960</wp:posOffset>
            </wp:positionV>
            <wp:extent cx="7444635" cy="10515600"/>
            <wp:effectExtent l="0" t="0" r="4445" b="0"/>
            <wp:wrapNone/>
            <wp:docPr id="5" name="Imagen 5" descr="C:\Users\msilva\Desktop\MK 2012\MARKETING 2013\Presentaciones Institucionales\Templates 2013\word\diseños\slide de cierre\template alternativo\prag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silva\Desktop\MK 2012\MARKETING 2013\Presentaciones Institucionales\Templates 2013\word\diseños\slide de cierre\template alternativo\pragma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4635" cy="105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CB5FA1" w:rsidRPr="006A0BBB" w:rsidSect="00687C35">
      <w:headerReference w:type="first" r:id="rId51"/>
      <w:pgSz w:w="11907" w:h="16839" w:code="9"/>
      <w:pgMar w:top="1440" w:right="1440" w:bottom="1440" w:left="1440" w:header="720" w:footer="720" w:gutter="0"/>
      <w:pgNumType w:fmt="numberInDash" w:start="1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4DB292" w14:textId="77777777" w:rsidR="00A216D3" w:rsidRDefault="00A216D3" w:rsidP="00A239AE">
      <w:pPr>
        <w:spacing w:after="0" w:line="240" w:lineRule="auto"/>
      </w:pPr>
      <w:r>
        <w:separator/>
      </w:r>
    </w:p>
  </w:endnote>
  <w:endnote w:type="continuationSeparator" w:id="0">
    <w:p w14:paraId="6D998B81" w14:textId="77777777" w:rsidR="00A216D3" w:rsidRDefault="00A216D3" w:rsidP="00A239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FA4C00" w14:textId="23C6CB2B" w:rsidR="001A2566" w:rsidRPr="00F10859" w:rsidRDefault="001A2566" w:rsidP="00931550">
    <w:pPr>
      <w:pStyle w:val="Piedepgina"/>
      <w:tabs>
        <w:tab w:val="center" w:pos="4513"/>
        <w:tab w:val="left" w:pos="5534"/>
      </w:tabs>
      <w:rPr>
        <w:sz w:val="26"/>
        <w:szCs w:val="26"/>
      </w:rPr>
    </w:pPr>
    <w:r>
      <w:tab/>
    </w:r>
    <w:sdt>
      <w:sdtPr>
        <w:id w:val="1941019151"/>
        <w:docPartObj>
          <w:docPartGallery w:val="Page Numbers (Bottom of Page)"/>
          <w:docPartUnique/>
        </w:docPartObj>
      </w:sdtPr>
      <w:sdtEndPr>
        <w:rPr>
          <w:sz w:val="26"/>
          <w:szCs w:val="26"/>
        </w:rPr>
      </w:sdtEndPr>
      <w:sdtContent>
        <w:r w:rsidRPr="00F10859">
          <w:rPr>
            <w:sz w:val="26"/>
            <w:szCs w:val="26"/>
          </w:rPr>
          <w:fldChar w:fldCharType="begin"/>
        </w:r>
        <w:r w:rsidRPr="00F10859">
          <w:rPr>
            <w:sz w:val="26"/>
            <w:szCs w:val="26"/>
          </w:rPr>
          <w:instrText>PAGE   \* MERGEFORMAT</w:instrText>
        </w:r>
        <w:r w:rsidRPr="00F10859">
          <w:rPr>
            <w:sz w:val="26"/>
            <w:szCs w:val="26"/>
          </w:rPr>
          <w:fldChar w:fldCharType="separate"/>
        </w:r>
        <w:r w:rsidR="00B8452E" w:rsidRPr="00B8452E">
          <w:rPr>
            <w:noProof/>
            <w:sz w:val="26"/>
            <w:szCs w:val="26"/>
            <w:lang w:val="es-ES"/>
          </w:rPr>
          <w:t>-</w:t>
        </w:r>
        <w:r w:rsidR="00B8452E">
          <w:rPr>
            <w:noProof/>
            <w:sz w:val="26"/>
            <w:szCs w:val="26"/>
          </w:rPr>
          <w:t xml:space="preserve"> 20 -</w:t>
        </w:r>
        <w:r w:rsidRPr="00F10859">
          <w:rPr>
            <w:sz w:val="26"/>
            <w:szCs w:val="26"/>
          </w:rPr>
          <w:fldChar w:fldCharType="end"/>
        </w:r>
      </w:sdtContent>
    </w:sdt>
    <w:r>
      <w:rPr>
        <w:sz w:val="26"/>
        <w:szCs w:val="26"/>
      </w:rPr>
      <w:tab/>
    </w:r>
  </w:p>
  <w:p w14:paraId="1D4242F7" w14:textId="77777777" w:rsidR="001A2566" w:rsidRPr="0081183C" w:rsidRDefault="001A2566" w:rsidP="0081183C">
    <w:pPr>
      <w:pStyle w:val="Encabezado"/>
      <w:tabs>
        <w:tab w:val="clear" w:pos="4680"/>
        <w:tab w:val="clear" w:pos="9360"/>
        <w:tab w:val="left" w:pos="5376"/>
      </w:tabs>
      <w:rPr>
        <w:color w:val="515151" w:themeColor="text1" w:themeTint="BF"/>
        <w:sz w:val="16"/>
        <w:szCs w:val="16"/>
      </w:rPr>
    </w:pPr>
    <w:r>
      <w:rPr>
        <w:color w:val="515151" w:themeColor="text1" w:themeTint="BF"/>
        <w:sz w:val="16"/>
        <w:szCs w:val="16"/>
      </w:rPr>
      <w:t>C</w:t>
    </w:r>
    <w:r w:rsidRPr="000A5D17">
      <w:rPr>
        <w:color w:val="515151" w:themeColor="text1" w:themeTint="BF"/>
        <w:sz w:val="16"/>
        <w:szCs w:val="16"/>
      </w:rPr>
      <w:t xml:space="preserve">OPYRIGHT © PRAGMA CONSULTORES </w:t>
    </w:r>
    <w:r>
      <w:rPr>
        <w:color w:val="515151" w:themeColor="text1" w:themeTint="BF"/>
        <w:sz w:val="16"/>
        <w:szCs w:val="16"/>
      </w:rPr>
      <w:t>2017</w:t>
    </w:r>
  </w:p>
  <w:p w14:paraId="120FC298" w14:textId="77777777" w:rsidR="001A2566" w:rsidRPr="004F7466" w:rsidRDefault="001A2566" w:rsidP="00931550">
    <w:pPr>
      <w:pStyle w:val="Piedepgina"/>
      <w:jc w:val="right"/>
    </w:pPr>
    <w:r>
      <w:rPr>
        <w:noProof/>
        <w:lang w:val="es-AR" w:eastAsia="es-AR"/>
      </w:rPr>
      <w:drawing>
        <wp:inline distT="0" distB="0" distL="0" distR="0" wp14:anchorId="1D5D9A13" wp14:editId="2AEC8E7E">
          <wp:extent cx="510988" cy="290590"/>
          <wp:effectExtent l="0" t="0" r="3810" b="0"/>
          <wp:docPr id="2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ragma.png"/>
                  <pic:cNvPicPr/>
                </pic:nvPicPr>
                <pic:blipFill>
                  <a:blip r:embed="rId1" cstate="print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6221" cy="2935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8544AF" w14:textId="77777777" w:rsidR="001A2566" w:rsidRPr="00F10859" w:rsidRDefault="001A2566" w:rsidP="00931550">
    <w:pPr>
      <w:pStyle w:val="Piedepgina"/>
      <w:tabs>
        <w:tab w:val="center" w:pos="4513"/>
        <w:tab w:val="left" w:pos="5534"/>
      </w:tabs>
      <w:rPr>
        <w:sz w:val="26"/>
        <w:szCs w:val="26"/>
      </w:rPr>
    </w:pPr>
    <w:r>
      <w:tab/>
    </w:r>
    <w:sdt>
      <w:sdtPr>
        <w:id w:val="-948155247"/>
        <w:docPartObj>
          <w:docPartGallery w:val="Page Numbers (Bottom of Page)"/>
          <w:docPartUnique/>
        </w:docPartObj>
      </w:sdtPr>
      <w:sdtEndPr>
        <w:rPr>
          <w:sz w:val="26"/>
          <w:szCs w:val="26"/>
        </w:rPr>
      </w:sdtEndPr>
      <w:sdtContent>
        <w:r w:rsidRPr="00F10859">
          <w:rPr>
            <w:sz w:val="26"/>
            <w:szCs w:val="26"/>
          </w:rPr>
          <w:fldChar w:fldCharType="begin"/>
        </w:r>
        <w:r w:rsidRPr="00F10859">
          <w:rPr>
            <w:sz w:val="26"/>
            <w:szCs w:val="26"/>
          </w:rPr>
          <w:instrText>PAGE   \* MERGEFORMAT</w:instrText>
        </w:r>
        <w:r w:rsidRPr="00F10859">
          <w:rPr>
            <w:sz w:val="26"/>
            <w:szCs w:val="26"/>
          </w:rPr>
          <w:fldChar w:fldCharType="separate"/>
        </w:r>
        <w:r w:rsidRPr="00B1540C">
          <w:rPr>
            <w:noProof/>
            <w:sz w:val="26"/>
            <w:szCs w:val="26"/>
            <w:lang w:val="es-ES"/>
          </w:rPr>
          <w:t>-</w:t>
        </w:r>
        <w:r>
          <w:rPr>
            <w:noProof/>
            <w:sz w:val="26"/>
            <w:szCs w:val="26"/>
          </w:rPr>
          <w:t xml:space="preserve"> 15 -</w:t>
        </w:r>
        <w:r w:rsidRPr="00F10859">
          <w:rPr>
            <w:sz w:val="26"/>
            <w:szCs w:val="26"/>
          </w:rPr>
          <w:fldChar w:fldCharType="end"/>
        </w:r>
      </w:sdtContent>
    </w:sdt>
    <w:r>
      <w:rPr>
        <w:sz w:val="26"/>
        <w:szCs w:val="26"/>
      </w:rPr>
      <w:tab/>
    </w:r>
  </w:p>
  <w:p w14:paraId="0BA8CEC2" w14:textId="77777777" w:rsidR="001A2566" w:rsidRPr="0081183C" w:rsidRDefault="001A2566" w:rsidP="0081183C">
    <w:pPr>
      <w:pStyle w:val="Encabezado"/>
      <w:tabs>
        <w:tab w:val="clear" w:pos="4680"/>
        <w:tab w:val="clear" w:pos="9360"/>
        <w:tab w:val="left" w:pos="5376"/>
      </w:tabs>
      <w:rPr>
        <w:color w:val="515151" w:themeColor="text1" w:themeTint="BF"/>
        <w:sz w:val="16"/>
        <w:szCs w:val="16"/>
      </w:rPr>
    </w:pPr>
    <w:r>
      <w:rPr>
        <w:color w:val="515151" w:themeColor="text1" w:themeTint="BF"/>
        <w:sz w:val="16"/>
        <w:szCs w:val="16"/>
      </w:rPr>
      <w:t>C</w:t>
    </w:r>
    <w:r w:rsidRPr="000A5D17">
      <w:rPr>
        <w:color w:val="515151" w:themeColor="text1" w:themeTint="BF"/>
        <w:sz w:val="16"/>
        <w:szCs w:val="16"/>
      </w:rPr>
      <w:t xml:space="preserve">OPYRIGHT © PRAGMA CONSULTORES </w:t>
    </w:r>
    <w:r>
      <w:rPr>
        <w:color w:val="515151" w:themeColor="text1" w:themeTint="BF"/>
        <w:sz w:val="16"/>
        <w:szCs w:val="16"/>
      </w:rPr>
      <w:t>2017</w:t>
    </w:r>
  </w:p>
  <w:p w14:paraId="6610B281" w14:textId="77777777" w:rsidR="001A2566" w:rsidRPr="004F7466" w:rsidRDefault="001A2566" w:rsidP="00931550">
    <w:pPr>
      <w:pStyle w:val="Piedepgina"/>
      <w:jc w:val="right"/>
    </w:pPr>
    <w:r>
      <w:rPr>
        <w:noProof/>
        <w:lang w:val="es-AR" w:eastAsia="es-AR"/>
      </w:rPr>
      <w:drawing>
        <wp:inline distT="0" distB="0" distL="0" distR="0" wp14:anchorId="445258F1" wp14:editId="262AE221">
          <wp:extent cx="510988" cy="290590"/>
          <wp:effectExtent l="0" t="0" r="3810" b="0"/>
          <wp:docPr id="9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ragma.png"/>
                  <pic:cNvPicPr/>
                </pic:nvPicPr>
                <pic:blipFill>
                  <a:blip r:embed="rId1" cstate="print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6221" cy="2935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E1161D" w14:textId="77777777" w:rsidR="001A2566" w:rsidRPr="00F10859" w:rsidRDefault="001A2566" w:rsidP="00931550">
    <w:pPr>
      <w:pStyle w:val="Piedepgina"/>
      <w:tabs>
        <w:tab w:val="center" w:pos="4513"/>
        <w:tab w:val="left" w:pos="5534"/>
      </w:tabs>
      <w:rPr>
        <w:sz w:val="26"/>
        <w:szCs w:val="26"/>
      </w:rPr>
    </w:pPr>
    <w:r>
      <w:tab/>
    </w:r>
    <w:sdt>
      <w:sdtPr>
        <w:id w:val="368652214"/>
        <w:docPartObj>
          <w:docPartGallery w:val="Page Numbers (Bottom of Page)"/>
          <w:docPartUnique/>
        </w:docPartObj>
      </w:sdtPr>
      <w:sdtEndPr>
        <w:rPr>
          <w:sz w:val="26"/>
          <w:szCs w:val="26"/>
        </w:rPr>
      </w:sdtEndPr>
      <w:sdtContent>
        <w:r w:rsidRPr="00F10859">
          <w:rPr>
            <w:sz w:val="26"/>
            <w:szCs w:val="26"/>
          </w:rPr>
          <w:fldChar w:fldCharType="begin"/>
        </w:r>
        <w:r w:rsidRPr="00F10859">
          <w:rPr>
            <w:sz w:val="26"/>
            <w:szCs w:val="26"/>
          </w:rPr>
          <w:instrText>PAGE   \* MERGEFORMAT</w:instrText>
        </w:r>
        <w:r w:rsidRPr="00F10859">
          <w:rPr>
            <w:sz w:val="26"/>
            <w:szCs w:val="26"/>
          </w:rPr>
          <w:fldChar w:fldCharType="separate"/>
        </w:r>
        <w:r w:rsidRPr="000E3BB7">
          <w:rPr>
            <w:noProof/>
            <w:sz w:val="26"/>
            <w:szCs w:val="26"/>
            <w:lang w:val="es-ES"/>
          </w:rPr>
          <w:t>-</w:t>
        </w:r>
        <w:r>
          <w:rPr>
            <w:noProof/>
            <w:sz w:val="26"/>
            <w:szCs w:val="26"/>
          </w:rPr>
          <w:t xml:space="preserve"> 12 -</w:t>
        </w:r>
        <w:r w:rsidRPr="00F10859">
          <w:rPr>
            <w:sz w:val="26"/>
            <w:szCs w:val="26"/>
          </w:rPr>
          <w:fldChar w:fldCharType="end"/>
        </w:r>
      </w:sdtContent>
    </w:sdt>
    <w:r>
      <w:rPr>
        <w:sz w:val="26"/>
        <w:szCs w:val="26"/>
      </w:rPr>
      <w:tab/>
    </w:r>
  </w:p>
  <w:p w14:paraId="5B1A383E" w14:textId="77777777" w:rsidR="001A2566" w:rsidRPr="0081183C" w:rsidRDefault="001A2566" w:rsidP="0081183C">
    <w:pPr>
      <w:pStyle w:val="Encabezado"/>
      <w:tabs>
        <w:tab w:val="clear" w:pos="4680"/>
        <w:tab w:val="clear" w:pos="9360"/>
        <w:tab w:val="left" w:pos="5376"/>
      </w:tabs>
      <w:rPr>
        <w:color w:val="515151" w:themeColor="text1" w:themeTint="BF"/>
        <w:sz w:val="16"/>
        <w:szCs w:val="16"/>
      </w:rPr>
    </w:pPr>
    <w:r>
      <w:rPr>
        <w:color w:val="515151" w:themeColor="text1" w:themeTint="BF"/>
        <w:sz w:val="16"/>
        <w:szCs w:val="16"/>
      </w:rPr>
      <w:t>C</w:t>
    </w:r>
    <w:r w:rsidRPr="000A5D17">
      <w:rPr>
        <w:color w:val="515151" w:themeColor="text1" w:themeTint="BF"/>
        <w:sz w:val="16"/>
        <w:szCs w:val="16"/>
      </w:rPr>
      <w:t xml:space="preserve">OPYRIGHT © PRAGMA CONSULTORES </w:t>
    </w:r>
    <w:r>
      <w:rPr>
        <w:color w:val="515151" w:themeColor="text1" w:themeTint="BF"/>
        <w:sz w:val="16"/>
        <w:szCs w:val="16"/>
      </w:rPr>
      <w:t>2017</w:t>
    </w:r>
  </w:p>
  <w:p w14:paraId="17EC76F8" w14:textId="77777777" w:rsidR="001A2566" w:rsidRPr="004F7466" w:rsidRDefault="001A2566" w:rsidP="00931550">
    <w:pPr>
      <w:pStyle w:val="Piedepgina"/>
      <w:jc w:val="right"/>
    </w:pPr>
    <w:r>
      <w:rPr>
        <w:noProof/>
        <w:lang w:val="es-AR" w:eastAsia="es-AR"/>
      </w:rPr>
      <w:drawing>
        <wp:inline distT="0" distB="0" distL="0" distR="0" wp14:anchorId="50FBB422" wp14:editId="633A628D">
          <wp:extent cx="510988" cy="290590"/>
          <wp:effectExtent l="0" t="0" r="3810" b="0"/>
          <wp:docPr id="2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ragma.png"/>
                  <pic:cNvPicPr/>
                </pic:nvPicPr>
                <pic:blipFill>
                  <a:blip r:embed="rId1" cstate="print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6221" cy="2935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192ABC" w14:textId="77777777" w:rsidR="00A216D3" w:rsidRDefault="00A216D3" w:rsidP="00A239AE">
      <w:pPr>
        <w:spacing w:after="0" w:line="240" w:lineRule="auto"/>
      </w:pPr>
      <w:r>
        <w:separator/>
      </w:r>
    </w:p>
  </w:footnote>
  <w:footnote w:type="continuationSeparator" w:id="0">
    <w:p w14:paraId="6EFA5460" w14:textId="77777777" w:rsidR="00A216D3" w:rsidRDefault="00A216D3" w:rsidP="00A239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1C7C42" w14:textId="77777777" w:rsidR="001A2566" w:rsidRDefault="00A216D3">
    <w:pPr>
      <w:pStyle w:val="Encabezado"/>
    </w:pPr>
    <w:r>
      <w:rPr>
        <w:noProof/>
      </w:rPr>
      <w:pict w14:anchorId="44118A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5" type="#_x0000_t75" style="position:absolute;margin-left:0;margin-top:0;width:286.3pt;height:420.95pt;z-index:-251644416;mso-position-horizontal:center;mso-position-horizontal-relative:margin;mso-position-vertical:center;mso-position-vertical-relative:margin" o:allowincell="f">
          <v:imagedata r:id="rId1" o:title="grupo"/>
          <w10:wrap anchorx="margin" anchory="margin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749214" w14:textId="77777777" w:rsidR="001A2566" w:rsidRDefault="001A2566" w:rsidP="001F7CE4">
    <w:pPr>
      <w:pStyle w:val="Encabezado"/>
      <w:tabs>
        <w:tab w:val="left" w:pos="1728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83481D" w14:textId="77777777" w:rsidR="001A2566" w:rsidRPr="00AF6132" w:rsidRDefault="001A2566" w:rsidP="00AF6132">
    <w:pPr>
      <w:pStyle w:val="Encabezado"/>
      <w:tabs>
        <w:tab w:val="clear" w:pos="4680"/>
        <w:tab w:val="clear" w:pos="9360"/>
        <w:tab w:val="left" w:pos="5376"/>
      </w:tabs>
      <w:jc w:val="right"/>
      <w:rPr>
        <w:color w:val="515151" w:themeColor="text1" w:themeTint="BF"/>
        <w:sz w:val="16"/>
        <w:szCs w:val="16"/>
        <w:lang w:val="es-AR"/>
      </w:rPr>
    </w:pPr>
    <w:r>
      <w:rPr>
        <w:noProof/>
        <w:sz w:val="16"/>
        <w:szCs w:val="16"/>
        <w:lang w:val="es-AR" w:eastAsia="es-AR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700E402F" wp14:editId="6DC14C53">
              <wp:simplePos x="0" y="0"/>
              <wp:positionH relativeFrom="column">
                <wp:posOffset>6457950</wp:posOffset>
              </wp:positionH>
              <wp:positionV relativeFrom="paragraph">
                <wp:posOffset>-361950</wp:posOffset>
              </wp:positionV>
              <wp:extent cx="102870" cy="102870"/>
              <wp:effectExtent l="0" t="0" r="0" b="0"/>
              <wp:wrapNone/>
              <wp:docPr id="11" name="4 Elipse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02870" cy="102870"/>
                      </a:xfrm>
                      <a:prstGeom prst="ellipse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168D2391" id="4 Elipse" o:spid="_x0000_s1026" style="position:absolute;margin-left:508.5pt;margin-top:-28.5pt;width:8.1pt;height:8.1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" fillcolor="red" stroked="f" strokeweight="2pt">
              <v:path arrowok="t"/>
            </v:oval>
          </w:pict>
        </mc:Fallback>
      </mc:AlternateContent>
    </w:r>
    <w:r>
      <w:rPr>
        <w:noProof/>
        <w:sz w:val="16"/>
        <w:szCs w:val="16"/>
        <w:lang w:val="es-AR" w:eastAsia="es-AR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2B99F2BB" wp14:editId="4C01BD09">
              <wp:simplePos x="0" y="0"/>
              <wp:positionH relativeFrom="column">
                <wp:posOffset>6294120</wp:posOffset>
              </wp:positionH>
              <wp:positionV relativeFrom="paragraph">
                <wp:posOffset>-361950</wp:posOffset>
              </wp:positionV>
              <wp:extent cx="102870" cy="102870"/>
              <wp:effectExtent l="0" t="0" r="0" b="0"/>
              <wp:wrapNone/>
              <wp:docPr id="12" name="3 Elipse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02870" cy="102870"/>
                      </a:xfrm>
                      <a:prstGeom prst="ellipse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56362A94" id="3 Elipse" o:spid="_x0000_s1026" style="position:absolute;margin-left:495.6pt;margin-top:-28.5pt;width:8.1pt;height:8.1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" fillcolor="red" stroked="f" strokeweight="2pt">
              <v:path arrowok="t"/>
            </v:oval>
          </w:pict>
        </mc:Fallback>
      </mc:AlternateContent>
    </w:r>
    <w:r>
      <w:rPr>
        <w:noProof/>
        <w:sz w:val="16"/>
        <w:szCs w:val="16"/>
        <w:lang w:val="es-AR" w:eastAsia="es-AR"/>
      </w:rPr>
      <mc:AlternateContent>
        <mc:Choice Requires="wps">
          <w:drawing>
            <wp:anchor distT="4294967294" distB="4294967294" distL="114300" distR="114300" simplePos="0" relativeHeight="251671040" behindDoc="0" locked="0" layoutInCell="1" allowOverlap="1" wp14:anchorId="79BDD895" wp14:editId="032AD5ED">
              <wp:simplePos x="0" y="0"/>
              <wp:positionH relativeFrom="column">
                <wp:posOffset>-902970</wp:posOffset>
              </wp:positionH>
              <wp:positionV relativeFrom="paragraph">
                <wp:posOffset>-315596</wp:posOffset>
              </wp:positionV>
              <wp:extent cx="7715250" cy="0"/>
              <wp:effectExtent l="0" t="0" r="19050" b="19050"/>
              <wp:wrapNone/>
              <wp:docPr id="14" name="2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7152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87A7F8" id="2 Conector recto" o:spid="_x0000_s1026" style="position:absolute;z-index:2516710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71.1pt,-24.85pt" to="536.4pt,-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" strokecolor="#b5b5b5 [3044]">
              <o:lock v:ext="edit" shapetype="f"/>
            </v:line>
          </w:pict>
        </mc:Fallback>
      </mc:AlternateContent>
    </w:r>
    <w:r>
      <w:rPr>
        <w:color w:val="515151" w:themeColor="text1" w:themeTint="BF"/>
        <w:sz w:val="16"/>
        <w:szCs w:val="16"/>
        <w:lang w:val="es-AR"/>
      </w:rPr>
      <w:t>SISTEMA: IRAM – Sistema Gestión – Instructivo de despliegue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0F0345" w14:textId="77777777" w:rsidR="001A2566" w:rsidRDefault="001A2566">
    <w:pPr>
      <w:pStyle w:val="Encabezado"/>
    </w:pPr>
    <w:r>
      <w:rPr>
        <w:noProof/>
        <w:lang w:val="es-AR" w:eastAsia="es-AR"/>
      </w:rPr>
      <w:drawing>
        <wp:anchor distT="0" distB="0" distL="114300" distR="114300" simplePos="0" relativeHeight="251668992" behindDoc="0" locked="0" layoutInCell="1" allowOverlap="1" wp14:anchorId="50233C1B" wp14:editId="72C5CAD2">
          <wp:simplePos x="0" y="0"/>
          <wp:positionH relativeFrom="column">
            <wp:posOffset>-896472</wp:posOffset>
          </wp:positionH>
          <wp:positionV relativeFrom="paragraph">
            <wp:posOffset>-421341</wp:posOffset>
          </wp:positionV>
          <wp:extent cx="7530353" cy="10613339"/>
          <wp:effectExtent l="0" t="0" r="0" b="0"/>
          <wp:wrapNone/>
          <wp:docPr id="29" name="Imagen 29" descr="C:\Users\msilva\Desktop\MK 2012\MARKETING 2013\Presentaciones Institucionales\Templates 2013\word\diseños\portada\template alternativo 2013\pragm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silva\Desktop\MK 2012\MARKETING 2013\Presentaciones Institucionales\Templates 2013\word\diseños\portada\template alternativo 2013\pragm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0283" cy="106132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E2F0A8" w14:textId="77777777" w:rsidR="001A2566" w:rsidRDefault="00A216D3">
    <w:pPr>
      <w:pStyle w:val="Encabezado"/>
    </w:pPr>
    <w:r>
      <w:rPr>
        <w:noProof/>
      </w:rPr>
      <w:pict w14:anchorId="2902D3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0;margin-top:0;width:286.3pt;height:420.95pt;z-index:-251650560;mso-position-horizontal:center;mso-position-horizontal-relative:margin;mso-position-vertical:center;mso-position-vertical-relative:margin" o:allowincell="f">
          <v:imagedata r:id="rId1" o:title="grupo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6282B0" w14:textId="77777777" w:rsidR="001A2566" w:rsidRPr="00AF6132" w:rsidRDefault="001A2566" w:rsidP="00AF6132">
    <w:pPr>
      <w:pStyle w:val="Encabezado"/>
      <w:tabs>
        <w:tab w:val="clear" w:pos="4680"/>
        <w:tab w:val="clear" w:pos="9360"/>
        <w:tab w:val="left" w:pos="5376"/>
      </w:tabs>
      <w:jc w:val="right"/>
      <w:rPr>
        <w:color w:val="515151" w:themeColor="text1" w:themeTint="BF"/>
        <w:sz w:val="16"/>
        <w:szCs w:val="16"/>
        <w:lang w:val="es-AR"/>
      </w:rPr>
    </w:pPr>
    <w:r>
      <w:rPr>
        <w:noProof/>
        <w:sz w:val="16"/>
        <w:szCs w:val="16"/>
        <w:lang w:val="es-AR" w:eastAsia="es-AR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C79919F" wp14:editId="0ED467B7">
              <wp:simplePos x="0" y="0"/>
              <wp:positionH relativeFrom="column">
                <wp:posOffset>6457950</wp:posOffset>
              </wp:positionH>
              <wp:positionV relativeFrom="paragraph">
                <wp:posOffset>-361950</wp:posOffset>
              </wp:positionV>
              <wp:extent cx="102870" cy="102870"/>
              <wp:effectExtent l="0" t="0" r="0" b="0"/>
              <wp:wrapNone/>
              <wp:docPr id="2" name="4 Elipse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02870" cy="102870"/>
                      </a:xfrm>
                      <a:prstGeom prst="ellipse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5F8B9340" id="4 Elipse" o:spid="_x0000_s1026" style="position:absolute;margin-left:508.5pt;margin-top:-28.5pt;width:8.1pt;height:8.1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" fillcolor="red" stroked="f" strokeweight="2pt">
              <v:path arrowok="t"/>
            </v:oval>
          </w:pict>
        </mc:Fallback>
      </mc:AlternateContent>
    </w:r>
    <w:r>
      <w:rPr>
        <w:noProof/>
        <w:sz w:val="16"/>
        <w:szCs w:val="16"/>
        <w:lang w:val="es-AR" w:eastAsia="es-AR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059BA124" wp14:editId="3E818465">
              <wp:simplePos x="0" y="0"/>
              <wp:positionH relativeFrom="column">
                <wp:posOffset>6294120</wp:posOffset>
              </wp:positionH>
              <wp:positionV relativeFrom="paragraph">
                <wp:posOffset>-361950</wp:posOffset>
              </wp:positionV>
              <wp:extent cx="102870" cy="102870"/>
              <wp:effectExtent l="0" t="0" r="0" b="0"/>
              <wp:wrapNone/>
              <wp:docPr id="6" name="3 Elipse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02870" cy="102870"/>
                      </a:xfrm>
                      <a:prstGeom prst="ellipse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59B7AE03" id="3 Elipse" o:spid="_x0000_s1026" style="position:absolute;margin-left:495.6pt;margin-top:-28.5pt;width:8.1pt;height:8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" fillcolor="red" stroked="f" strokeweight="2pt">
              <v:path arrowok="t"/>
            </v:oval>
          </w:pict>
        </mc:Fallback>
      </mc:AlternateContent>
    </w:r>
    <w:r>
      <w:rPr>
        <w:noProof/>
        <w:sz w:val="16"/>
        <w:szCs w:val="16"/>
        <w:lang w:val="es-AR" w:eastAsia="es-AR"/>
      </w:rPr>
      <mc:AlternateContent>
        <mc:Choice Requires="wps">
          <w:drawing>
            <wp:anchor distT="4294967294" distB="4294967294" distL="114300" distR="114300" simplePos="0" relativeHeight="251664896" behindDoc="0" locked="0" layoutInCell="1" allowOverlap="1" wp14:anchorId="09C0F7E1" wp14:editId="4AF21667">
              <wp:simplePos x="0" y="0"/>
              <wp:positionH relativeFrom="column">
                <wp:posOffset>-902970</wp:posOffset>
              </wp:positionH>
              <wp:positionV relativeFrom="paragraph">
                <wp:posOffset>-315596</wp:posOffset>
              </wp:positionV>
              <wp:extent cx="7715250" cy="0"/>
              <wp:effectExtent l="0" t="0" r="19050" b="19050"/>
              <wp:wrapNone/>
              <wp:docPr id="7" name="2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7152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47E5A5" id="2 Conector recto" o:spid="_x0000_s1026" style="position:absolute;z-index:25166489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71.1pt,-24.85pt" to="536.4pt,-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" strokecolor="#b5b5b5 [3044]">
              <o:lock v:ext="edit" shapetype="f"/>
            </v:line>
          </w:pict>
        </mc:Fallback>
      </mc:AlternateContent>
    </w:r>
    <w:r>
      <w:rPr>
        <w:color w:val="515151" w:themeColor="text1" w:themeTint="BF"/>
        <w:sz w:val="16"/>
        <w:szCs w:val="16"/>
        <w:lang w:val="es-AR"/>
      </w:rPr>
      <w:t>SISTEMA: IRAM – Sistema Gestión – Instructivo de despliegue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D8A48C" w14:textId="77777777" w:rsidR="001A2566" w:rsidRDefault="001A2566">
    <w:pPr>
      <w:pStyle w:val="Encabezado"/>
    </w:pPr>
    <w:r>
      <w:rPr>
        <w:noProof/>
        <w:lang w:val="es-AR" w:eastAsia="es-AR"/>
      </w:rPr>
      <w:drawing>
        <wp:anchor distT="0" distB="0" distL="114300" distR="114300" simplePos="0" relativeHeight="251662848" behindDoc="0" locked="0" layoutInCell="1" allowOverlap="1" wp14:anchorId="5631D7E4" wp14:editId="51341FBE">
          <wp:simplePos x="0" y="0"/>
          <wp:positionH relativeFrom="column">
            <wp:posOffset>-896472</wp:posOffset>
          </wp:positionH>
          <wp:positionV relativeFrom="paragraph">
            <wp:posOffset>-421341</wp:posOffset>
          </wp:positionV>
          <wp:extent cx="7530353" cy="10613339"/>
          <wp:effectExtent l="0" t="0" r="0" b="0"/>
          <wp:wrapNone/>
          <wp:docPr id="10" name="Imagen 10" descr="C:\Users\msilva\Desktop\MK 2012\MARKETING 2013\Presentaciones Institucionales\Templates 2013\word\diseños\portada\template alternativo 2013\pragm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silva\Desktop\MK 2012\MARKETING 2013\Presentaciones Institucionales\Templates 2013\word\diseños\portada\template alternativo 2013\pragm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0283" cy="106132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527191" w14:textId="77777777" w:rsidR="001A2566" w:rsidRDefault="00A216D3">
    <w:pPr>
      <w:pStyle w:val="Encabezado"/>
    </w:pPr>
    <w:r>
      <w:rPr>
        <w:noProof/>
      </w:rPr>
      <w:pict w14:anchorId="57B294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721565" o:spid="_x0000_s2053" type="#_x0000_t75" style="position:absolute;margin-left:0;margin-top:0;width:286.3pt;height:420.95pt;z-index:-251656704;mso-position-horizontal:center;mso-position-horizontal-relative:margin;mso-position-vertical:center;mso-position-vertical-relative:margin" o:allowincell="f">
          <v:imagedata r:id="rId1" o:title="grupo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BEC5EB" w14:textId="77777777" w:rsidR="001A2566" w:rsidRPr="00AF6132" w:rsidRDefault="001A2566" w:rsidP="00AF6132">
    <w:pPr>
      <w:pStyle w:val="Encabezado"/>
      <w:tabs>
        <w:tab w:val="clear" w:pos="4680"/>
        <w:tab w:val="clear" w:pos="9360"/>
        <w:tab w:val="left" w:pos="5376"/>
      </w:tabs>
      <w:jc w:val="right"/>
      <w:rPr>
        <w:color w:val="515151" w:themeColor="text1" w:themeTint="BF"/>
        <w:sz w:val="16"/>
        <w:szCs w:val="16"/>
        <w:lang w:val="es-AR"/>
      </w:rPr>
    </w:pPr>
    <w:r>
      <w:rPr>
        <w:noProof/>
        <w:sz w:val="16"/>
        <w:szCs w:val="16"/>
        <w:lang w:val="es-AR" w:eastAsia="es-A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8FE1306" wp14:editId="462CC225">
              <wp:simplePos x="0" y="0"/>
              <wp:positionH relativeFrom="column">
                <wp:posOffset>6457950</wp:posOffset>
              </wp:positionH>
              <wp:positionV relativeFrom="paragraph">
                <wp:posOffset>-361950</wp:posOffset>
              </wp:positionV>
              <wp:extent cx="102870" cy="102870"/>
              <wp:effectExtent l="0" t="0" r="0" b="0"/>
              <wp:wrapNone/>
              <wp:docPr id="4" name="4 Elipse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02870" cy="102870"/>
                      </a:xfrm>
                      <a:prstGeom prst="ellipse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2B7972A0" id="4 Elipse" o:spid="_x0000_s1026" style="position:absolute;margin-left:508.5pt;margin-top:-28.5pt;width:8.1pt;height:8.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" fillcolor="red" stroked="f" strokeweight="2pt">
              <v:path arrowok="t"/>
            </v:oval>
          </w:pict>
        </mc:Fallback>
      </mc:AlternateContent>
    </w:r>
    <w:r>
      <w:rPr>
        <w:noProof/>
        <w:sz w:val="16"/>
        <w:szCs w:val="16"/>
        <w:lang w:val="es-AR" w:eastAsia="es-A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E20CDBF" wp14:editId="0B81FD18">
              <wp:simplePos x="0" y="0"/>
              <wp:positionH relativeFrom="column">
                <wp:posOffset>6294120</wp:posOffset>
              </wp:positionH>
              <wp:positionV relativeFrom="paragraph">
                <wp:posOffset>-361950</wp:posOffset>
              </wp:positionV>
              <wp:extent cx="102870" cy="102870"/>
              <wp:effectExtent l="0" t="0" r="0" b="0"/>
              <wp:wrapNone/>
              <wp:docPr id="3" name="3 Elipse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02870" cy="102870"/>
                      </a:xfrm>
                      <a:prstGeom prst="ellipse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FDC8343" id="3 Elipse" o:spid="_x0000_s1026" style="position:absolute;margin-left:495.6pt;margin-top:-28.5pt;width:8.1pt;height:8.1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" fillcolor="red" stroked="f" strokeweight="2pt">
              <v:path arrowok="t"/>
            </v:oval>
          </w:pict>
        </mc:Fallback>
      </mc:AlternateContent>
    </w:r>
    <w:r>
      <w:rPr>
        <w:noProof/>
        <w:sz w:val="16"/>
        <w:szCs w:val="16"/>
        <w:lang w:val="es-AR" w:eastAsia="es-AR"/>
      </w:rPr>
      <mc:AlternateContent>
        <mc:Choice Requires="wps">
          <w:drawing>
            <wp:anchor distT="4294967294" distB="4294967294" distL="114300" distR="114300" simplePos="0" relativeHeight="251658752" behindDoc="0" locked="0" layoutInCell="1" allowOverlap="1" wp14:anchorId="14D739FE" wp14:editId="1FD88890">
              <wp:simplePos x="0" y="0"/>
              <wp:positionH relativeFrom="column">
                <wp:posOffset>-902970</wp:posOffset>
              </wp:positionH>
              <wp:positionV relativeFrom="paragraph">
                <wp:posOffset>-315596</wp:posOffset>
              </wp:positionV>
              <wp:extent cx="7715250" cy="0"/>
              <wp:effectExtent l="0" t="0" r="19050" b="19050"/>
              <wp:wrapNone/>
              <wp:docPr id="1" name="2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7152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708BC6" id="2 Conector recto" o:spid="_x0000_s1026" style="position:absolute;z-index:2516587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71.1pt,-24.85pt" to="536.4pt,-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" strokecolor="#b5b5b5 [3044]">
              <o:lock v:ext="edit" shapetype="f"/>
            </v:line>
          </w:pict>
        </mc:Fallback>
      </mc:AlternateContent>
    </w:r>
    <w:r>
      <w:rPr>
        <w:color w:val="515151" w:themeColor="text1" w:themeTint="BF"/>
        <w:sz w:val="16"/>
        <w:szCs w:val="16"/>
        <w:lang w:val="es-AR"/>
      </w:rPr>
      <w:t>SISTEMA: IRAM – Sistema Gestión – Instructivo de despliegue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E812C4" w14:textId="77777777" w:rsidR="001A2566" w:rsidRDefault="001A2566">
    <w:pPr>
      <w:pStyle w:val="Encabezado"/>
    </w:pPr>
    <w:r>
      <w:rPr>
        <w:noProof/>
        <w:lang w:val="es-AR" w:eastAsia="es-AR"/>
      </w:rPr>
      <w:drawing>
        <wp:anchor distT="0" distB="0" distL="114300" distR="114300" simplePos="0" relativeHeight="251656704" behindDoc="0" locked="0" layoutInCell="1" allowOverlap="1" wp14:anchorId="51E3B222" wp14:editId="2735A64F">
          <wp:simplePos x="0" y="0"/>
          <wp:positionH relativeFrom="column">
            <wp:posOffset>-896472</wp:posOffset>
          </wp:positionH>
          <wp:positionV relativeFrom="paragraph">
            <wp:posOffset>-421341</wp:posOffset>
          </wp:positionV>
          <wp:extent cx="7530353" cy="10613339"/>
          <wp:effectExtent l="0" t="0" r="0" b="0"/>
          <wp:wrapNone/>
          <wp:docPr id="21" name="Imagen 21" descr="C:\Users\msilva\Desktop\MK 2012\MARKETING 2013\Presentaciones Institucionales\Templates 2013\word\diseños\portada\template alternativo 2013\pragm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silva\Desktop\MK 2012\MARKETING 2013\Presentaciones Institucionales\Templates 2013\word\diseños\portada\template alternativo 2013\pragm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0283" cy="106132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10BDF"/>
    <w:multiLevelType w:val="hybridMultilevel"/>
    <w:tmpl w:val="355ED03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5A4536"/>
    <w:multiLevelType w:val="hybridMultilevel"/>
    <w:tmpl w:val="B69049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351909"/>
    <w:multiLevelType w:val="multilevel"/>
    <w:tmpl w:val="6F1E4750"/>
    <w:lvl w:ilvl="0">
      <w:start w:val="1"/>
      <w:numFmt w:val="decimal"/>
      <w:pStyle w:val="Ttulo2"/>
      <w:lvlText w:val="%1."/>
      <w:lvlJc w:val="left"/>
      <w:pPr>
        <w:ind w:left="1070" w:hanging="360"/>
      </w:pPr>
      <w:rPr>
        <w:rFonts w:hint="default"/>
        <w:color w:val="auto"/>
      </w:rPr>
    </w:lvl>
    <w:lvl w:ilvl="1">
      <w:start w:val="1"/>
      <w:numFmt w:val="decimal"/>
      <w:pStyle w:val="Titulo3"/>
      <w:isLgl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pStyle w:val="Titulo4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5D5416A1"/>
    <w:multiLevelType w:val="hybridMultilevel"/>
    <w:tmpl w:val="8C3E8C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160094"/>
    <w:multiLevelType w:val="multilevel"/>
    <w:tmpl w:val="BCBAE490"/>
    <w:lvl w:ilvl="0">
      <w:start w:val="6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319"/>
    <w:rsid w:val="000016B9"/>
    <w:rsid w:val="0000520C"/>
    <w:rsid w:val="0000586D"/>
    <w:rsid w:val="00006DEE"/>
    <w:rsid w:val="00012F97"/>
    <w:rsid w:val="00021B20"/>
    <w:rsid w:val="00022C27"/>
    <w:rsid w:val="00023148"/>
    <w:rsid w:val="000266F5"/>
    <w:rsid w:val="00036C00"/>
    <w:rsid w:val="00036F48"/>
    <w:rsid w:val="00043686"/>
    <w:rsid w:val="00050202"/>
    <w:rsid w:val="000544B5"/>
    <w:rsid w:val="0005493D"/>
    <w:rsid w:val="00071D86"/>
    <w:rsid w:val="00076184"/>
    <w:rsid w:val="000842FC"/>
    <w:rsid w:val="0008430C"/>
    <w:rsid w:val="000875D0"/>
    <w:rsid w:val="000A5D17"/>
    <w:rsid w:val="000B054E"/>
    <w:rsid w:val="000B255F"/>
    <w:rsid w:val="000C1E2D"/>
    <w:rsid w:val="000C5C0A"/>
    <w:rsid w:val="000C5EF7"/>
    <w:rsid w:val="000C72E8"/>
    <w:rsid w:val="000C7574"/>
    <w:rsid w:val="000D0B6B"/>
    <w:rsid w:val="000D758C"/>
    <w:rsid w:val="000D7854"/>
    <w:rsid w:val="000E08F9"/>
    <w:rsid w:val="000E3BB7"/>
    <w:rsid w:val="000E556B"/>
    <w:rsid w:val="000E5D36"/>
    <w:rsid w:val="000E7777"/>
    <w:rsid w:val="000F4EA6"/>
    <w:rsid w:val="000F7771"/>
    <w:rsid w:val="001018D2"/>
    <w:rsid w:val="00116B43"/>
    <w:rsid w:val="00142848"/>
    <w:rsid w:val="0014437F"/>
    <w:rsid w:val="001527ED"/>
    <w:rsid w:val="00157D97"/>
    <w:rsid w:val="00164F88"/>
    <w:rsid w:val="00184C54"/>
    <w:rsid w:val="001861C6"/>
    <w:rsid w:val="0018671F"/>
    <w:rsid w:val="00190961"/>
    <w:rsid w:val="001A08DB"/>
    <w:rsid w:val="001A2566"/>
    <w:rsid w:val="001A7A84"/>
    <w:rsid w:val="001B0646"/>
    <w:rsid w:val="001B23F8"/>
    <w:rsid w:val="001B3D98"/>
    <w:rsid w:val="001C2550"/>
    <w:rsid w:val="001C2B15"/>
    <w:rsid w:val="001C3A04"/>
    <w:rsid w:val="001C3DBE"/>
    <w:rsid w:val="001C3F2F"/>
    <w:rsid w:val="001E4CA7"/>
    <w:rsid w:val="001E7467"/>
    <w:rsid w:val="001F2628"/>
    <w:rsid w:val="001F7929"/>
    <w:rsid w:val="001F7CE4"/>
    <w:rsid w:val="00201C3A"/>
    <w:rsid w:val="00203289"/>
    <w:rsid w:val="00205760"/>
    <w:rsid w:val="00207106"/>
    <w:rsid w:val="002075C1"/>
    <w:rsid w:val="00207DA9"/>
    <w:rsid w:val="00207E67"/>
    <w:rsid w:val="00211240"/>
    <w:rsid w:val="002121A3"/>
    <w:rsid w:val="00212F82"/>
    <w:rsid w:val="00215AB3"/>
    <w:rsid w:val="00216C90"/>
    <w:rsid w:val="00216ED9"/>
    <w:rsid w:val="0022148E"/>
    <w:rsid w:val="0023297E"/>
    <w:rsid w:val="002331F4"/>
    <w:rsid w:val="00233638"/>
    <w:rsid w:val="002359A4"/>
    <w:rsid w:val="00242013"/>
    <w:rsid w:val="00251537"/>
    <w:rsid w:val="002516D4"/>
    <w:rsid w:val="0025402D"/>
    <w:rsid w:val="00255C78"/>
    <w:rsid w:val="00255EF2"/>
    <w:rsid w:val="00260A15"/>
    <w:rsid w:val="00262AB0"/>
    <w:rsid w:val="00263CCF"/>
    <w:rsid w:val="00265E9E"/>
    <w:rsid w:val="00271896"/>
    <w:rsid w:val="00273D4A"/>
    <w:rsid w:val="00276974"/>
    <w:rsid w:val="00294534"/>
    <w:rsid w:val="00294B45"/>
    <w:rsid w:val="00296FDA"/>
    <w:rsid w:val="002A32C9"/>
    <w:rsid w:val="002A5F67"/>
    <w:rsid w:val="002A780F"/>
    <w:rsid w:val="002B0441"/>
    <w:rsid w:val="002B2CEF"/>
    <w:rsid w:val="002B64F5"/>
    <w:rsid w:val="002C6FCF"/>
    <w:rsid w:val="002D1175"/>
    <w:rsid w:val="002E0C97"/>
    <w:rsid w:val="002E74F0"/>
    <w:rsid w:val="002F2936"/>
    <w:rsid w:val="002F2D3B"/>
    <w:rsid w:val="002F359B"/>
    <w:rsid w:val="002F7829"/>
    <w:rsid w:val="00301BBC"/>
    <w:rsid w:val="00302903"/>
    <w:rsid w:val="00307FF9"/>
    <w:rsid w:val="00310533"/>
    <w:rsid w:val="00314319"/>
    <w:rsid w:val="00316C43"/>
    <w:rsid w:val="003213CF"/>
    <w:rsid w:val="00324349"/>
    <w:rsid w:val="00325A20"/>
    <w:rsid w:val="00326F77"/>
    <w:rsid w:val="003375D0"/>
    <w:rsid w:val="0034034D"/>
    <w:rsid w:val="0035494C"/>
    <w:rsid w:val="00355F2B"/>
    <w:rsid w:val="00360DC7"/>
    <w:rsid w:val="003612F3"/>
    <w:rsid w:val="003630A8"/>
    <w:rsid w:val="00367F94"/>
    <w:rsid w:val="003736A1"/>
    <w:rsid w:val="0037664E"/>
    <w:rsid w:val="00377214"/>
    <w:rsid w:val="00377756"/>
    <w:rsid w:val="00386AA1"/>
    <w:rsid w:val="003907D4"/>
    <w:rsid w:val="003914F7"/>
    <w:rsid w:val="00391BD7"/>
    <w:rsid w:val="00397655"/>
    <w:rsid w:val="003A0198"/>
    <w:rsid w:val="003A0392"/>
    <w:rsid w:val="003A544C"/>
    <w:rsid w:val="003B428D"/>
    <w:rsid w:val="003B6539"/>
    <w:rsid w:val="003D5642"/>
    <w:rsid w:val="003E4B15"/>
    <w:rsid w:val="003F50CA"/>
    <w:rsid w:val="0040189F"/>
    <w:rsid w:val="00401C35"/>
    <w:rsid w:val="004025AE"/>
    <w:rsid w:val="00405E5E"/>
    <w:rsid w:val="0041111E"/>
    <w:rsid w:val="004111F7"/>
    <w:rsid w:val="00414DEF"/>
    <w:rsid w:val="0041512D"/>
    <w:rsid w:val="0042390F"/>
    <w:rsid w:val="00432DA5"/>
    <w:rsid w:val="0043604E"/>
    <w:rsid w:val="004424E6"/>
    <w:rsid w:val="004447C2"/>
    <w:rsid w:val="00470032"/>
    <w:rsid w:val="0047056F"/>
    <w:rsid w:val="00472286"/>
    <w:rsid w:val="00472C67"/>
    <w:rsid w:val="00472F4A"/>
    <w:rsid w:val="00482F6C"/>
    <w:rsid w:val="00485A67"/>
    <w:rsid w:val="00492B53"/>
    <w:rsid w:val="004976CD"/>
    <w:rsid w:val="004A1E10"/>
    <w:rsid w:val="004A51DE"/>
    <w:rsid w:val="004B6BFC"/>
    <w:rsid w:val="004C0986"/>
    <w:rsid w:val="004C519C"/>
    <w:rsid w:val="004C623A"/>
    <w:rsid w:val="004D1962"/>
    <w:rsid w:val="004D305D"/>
    <w:rsid w:val="004E0C02"/>
    <w:rsid w:val="004E1710"/>
    <w:rsid w:val="004E325F"/>
    <w:rsid w:val="004E4678"/>
    <w:rsid w:val="004E6AFD"/>
    <w:rsid w:val="004F0669"/>
    <w:rsid w:val="004F1C47"/>
    <w:rsid w:val="004F1F6D"/>
    <w:rsid w:val="004F4E85"/>
    <w:rsid w:val="004F7466"/>
    <w:rsid w:val="00501C37"/>
    <w:rsid w:val="00506224"/>
    <w:rsid w:val="0050672D"/>
    <w:rsid w:val="00506FDB"/>
    <w:rsid w:val="00510C94"/>
    <w:rsid w:val="0051238C"/>
    <w:rsid w:val="00513F7B"/>
    <w:rsid w:val="00521315"/>
    <w:rsid w:val="00522B50"/>
    <w:rsid w:val="00522F35"/>
    <w:rsid w:val="005231A1"/>
    <w:rsid w:val="0054306E"/>
    <w:rsid w:val="00545110"/>
    <w:rsid w:val="00545E50"/>
    <w:rsid w:val="0054616E"/>
    <w:rsid w:val="00546A29"/>
    <w:rsid w:val="00555670"/>
    <w:rsid w:val="00555A2F"/>
    <w:rsid w:val="00563214"/>
    <w:rsid w:val="005678F9"/>
    <w:rsid w:val="005728AC"/>
    <w:rsid w:val="005752E2"/>
    <w:rsid w:val="0058072C"/>
    <w:rsid w:val="00586033"/>
    <w:rsid w:val="00591B9A"/>
    <w:rsid w:val="00593D4F"/>
    <w:rsid w:val="00594F72"/>
    <w:rsid w:val="005A5EE7"/>
    <w:rsid w:val="005B2D0A"/>
    <w:rsid w:val="005B31EB"/>
    <w:rsid w:val="005C1166"/>
    <w:rsid w:val="005C1A58"/>
    <w:rsid w:val="005C1A6D"/>
    <w:rsid w:val="005C2082"/>
    <w:rsid w:val="005C318F"/>
    <w:rsid w:val="005C66A0"/>
    <w:rsid w:val="005C6EB2"/>
    <w:rsid w:val="005D689C"/>
    <w:rsid w:val="005D7E96"/>
    <w:rsid w:val="005E0288"/>
    <w:rsid w:val="005E2B0D"/>
    <w:rsid w:val="005F3FAF"/>
    <w:rsid w:val="005F4394"/>
    <w:rsid w:val="005F634C"/>
    <w:rsid w:val="0060083C"/>
    <w:rsid w:val="006014C5"/>
    <w:rsid w:val="00605144"/>
    <w:rsid w:val="00610EE5"/>
    <w:rsid w:val="006132C9"/>
    <w:rsid w:val="006140CB"/>
    <w:rsid w:val="006213E2"/>
    <w:rsid w:val="0063242D"/>
    <w:rsid w:val="006434C4"/>
    <w:rsid w:val="006441DF"/>
    <w:rsid w:val="006478C5"/>
    <w:rsid w:val="006513E6"/>
    <w:rsid w:val="006516BC"/>
    <w:rsid w:val="00656B4A"/>
    <w:rsid w:val="00662079"/>
    <w:rsid w:val="00672506"/>
    <w:rsid w:val="006762FC"/>
    <w:rsid w:val="006838CE"/>
    <w:rsid w:val="00687C35"/>
    <w:rsid w:val="006923D1"/>
    <w:rsid w:val="0069580E"/>
    <w:rsid w:val="006A0BBB"/>
    <w:rsid w:val="006A18F9"/>
    <w:rsid w:val="006A2907"/>
    <w:rsid w:val="006A4B11"/>
    <w:rsid w:val="006A4B33"/>
    <w:rsid w:val="006A7F28"/>
    <w:rsid w:val="006C4019"/>
    <w:rsid w:val="006C545C"/>
    <w:rsid w:val="006D0D6D"/>
    <w:rsid w:val="006D47FE"/>
    <w:rsid w:val="006E5A14"/>
    <w:rsid w:val="006E62C5"/>
    <w:rsid w:val="006F04E7"/>
    <w:rsid w:val="006F3261"/>
    <w:rsid w:val="006F4AFE"/>
    <w:rsid w:val="007029DC"/>
    <w:rsid w:val="00712E3C"/>
    <w:rsid w:val="007150E3"/>
    <w:rsid w:val="00715B8D"/>
    <w:rsid w:val="00717AE3"/>
    <w:rsid w:val="00717AF4"/>
    <w:rsid w:val="00720B7D"/>
    <w:rsid w:val="00730F2B"/>
    <w:rsid w:val="00735399"/>
    <w:rsid w:val="00735D10"/>
    <w:rsid w:val="00736E68"/>
    <w:rsid w:val="007457C0"/>
    <w:rsid w:val="00753299"/>
    <w:rsid w:val="007568DB"/>
    <w:rsid w:val="0076000A"/>
    <w:rsid w:val="00762CAD"/>
    <w:rsid w:val="00764D68"/>
    <w:rsid w:val="007652C5"/>
    <w:rsid w:val="00765478"/>
    <w:rsid w:val="00765B8D"/>
    <w:rsid w:val="00767F68"/>
    <w:rsid w:val="007716E0"/>
    <w:rsid w:val="00780FE4"/>
    <w:rsid w:val="00784F62"/>
    <w:rsid w:val="0078592F"/>
    <w:rsid w:val="00785D2C"/>
    <w:rsid w:val="0078782E"/>
    <w:rsid w:val="00793224"/>
    <w:rsid w:val="00794C47"/>
    <w:rsid w:val="007B78FC"/>
    <w:rsid w:val="007B7E08"/>
    <w:rsid w:val="007C1B4C"/>
    <w:rsid w:val="007C28BE"/>
    <w:rsid w:val="007C73B6"/>
    <w:rsid w:val="007D0E41"/>
    <w:rsid w:val="007D3899"/>
    <w:rsid w:val="007D5249"/>
    <w:rsid w:val="007D720C"/>
    <w:rsid w:val="007E1A4E"/>
    <w:rsid w:val="007E2C5F"/>
    <w:rsid w:val="007F1C6D"/>
    <w:rsid w:val="007F3C11"/>
    <w:rsid w:val="007F4753"/>
    <w:rsid w:val="0080028C"/>
    <w:rsid w:val="00801933"/>
    <w:rsid w:val="00801BC8"/>
    <w:rsid w:val="00803157"/>
    <w:rsid w:val="008033C8"/>
    <w:rsid w:val="008100C1"/>
    <w:rsid w:val="0081183C"/>
    <w:rsid w:val="008129CA"/>
    <w:rsid w:val="00812ADE"/>
    <w:rsid w:val="008139DC"/>
    <w:rsid w:val="008252BA"/>
    <w:rsid w:val="00835FCB"/>
    <w:rsid w:val="008364EB"/>
    <w:rsid w:val="008456FC"/>
    <w:rsid w:val="00847037"/>
    <w:rsid w:val="0085300E"/>
    <w:rsid w:val="00856A7D"/>
    <w:rsid w:val="008610AC"/>
    <w:rsid w:val="00867E2E"/>
    <w:rsid w:val="008716C8"/>
    <w:rsid w:val="008776FA"/>
    <w:rsid w:val="00877E3E"/>
    <w:rsid w:val="00883A51"/>
    <w:rsid w:val="00885874"/>
    <w:rsid w:val="00885D26"/>
    <w:rsid w:val="0088661D"/>
    <w:rsid w:val="008965F2"/>
    <w:rsid w:val="00896BD2"/>
    <w:rsid w:val="008A3C46"/>
    <w:rsid w:val="008A5F46"/>
    <w:rsid w:val="008B7FF1"/>
    <w:rsid w:val="008C1754"/>
    <w:rsid w:val="008C6B5F"/>
    <w:rsid w:val="008C7EB7"/>
    <w:rsid w:val="008D0256"/>
    <w:rsid w:val="008D3046"/>
    <w:rsid w:val="008D636F"/>
    <w:rsid w:val="008D79E3"/>
    <w:rsid w:val="008D7C07"/>
    <w:rsid w:val="008E0B6E"/>
    <w:rsid w:val="008E4B5B"/>
    <w:rsid w:val="008F0282"/>
    <w:rsid w:val="008F147A"/>
    <w:rsid w:val="008F1BB0"/>
    <w:rsid w:val="008F4D73"/>
    <w:rsid w:val="009008FE"/>
    <w:rsid w:val="009014B9"/>
    <w:rsid w:val="00903273"/>
    <w:rsid w:val="009050A2"/>
    <w:rsid w:val="00913669"/>
    <w:rsid w:val="0091544B"/>
    <w:rsid w:val="00916DC8"/>
    <w:rsid w:val="00925500"/>
    <w:rsid w:val="0092596D"/>
    <w:rsid w:val="0092637F"/>
    <w:rsid w:val="00930321"/>
    <w:rsid w:val="00931550"/>
    <w:rsid w:val="009339D1"/>
    <w:rsid w:val="00933C98"/>
    <w:rsid w:val="009364F2"/>
    <w:rsid w:val="00960117"/>
    <w:rsid w:val="00962613"/>
    <w:rsid w:val="00962D96"/>
    <w:rsid w:val="00967B5D"/>
    <w:rsid w:val="00974998"/>
    <w:rsid w:val="009800FC"/>
    <w:rsid w:val="00982A0B"/>
    <w:rsid w:val="00987AAF"/>
    <w:rsid w:val="00991FAB"/>
    <w:rsid w:val="0099472B"/>
    <w:rsid w:val="00994D5E"/>
    <w:rsid w:val="0099703A"/>
    <w:rsid w:val="009973EE"/>
    <w:rsid w:val="009C021D"/>
    <w:rsid w:val="009C1B3B"/>
    <w:rsid w:val="009C3696"/>
    <w:rsid w:val="009D2118"/>
    <w:rsid w:val="009D75B7"/>
    <w:rsid w:val="009E1145"/>
    <w:rsid w:val="009E25D9"/>
    <w:rsid w:val="00A0350D"/>
    <w:rsid w:val="00A04CAF"/>
    <w:rsid w:val="00A0583D"/>
    <w:rsid w:val="00A11B01"/>
    <w:rsid w:val="00A1337E"/>
    <w:rsid w:val="00A14535"/>
    <w:rsid w:val="00A21092"/>
    <w:rsid w:val="00A216D3"/>
    <w:rsid w:val="00A22899"/>
    <w:rsid w:val="00A234A4"/>
    <w:rsid w:val="00A239AE"/>
    <w:rsid w:val="00A26ACB"/>
    <w:rsid w:val="00A3161E"/>
    <w:rsid w:val="00A31AB7"/>
    <w:rsid w:val="00A40E26"/>
    <w:rsid w:val="00A50A67"/>
    <w:rsid w:val="00A60EC5"/>
    <w:rsid w:val="00A64BFB"/>
    <w:rsid w:val="00A672B5"/>
    <w:rsid w:val="00A67E3B"/>
    <w:rsid w:val="00A72B10"/>
    <w:rsid w:val="00A73B1E"/>
    <w:rsid w:val="00A74EBE"/>
    <w:rsid w:val="00A7540A"/>
    <w:rsid w:val="00A8556E"/>
    <w:rsid w:val="00A916B1"/>
    <w:rsid w:val="00A9188E"/>
    <w:rsid w:val="00A96721"/>
    <w:rsid w:val="00AC129C"/>
    <w:rsid w:val="00AC38DD"/>
    <w:rsid w:val="00AD1427"/>
    <w:rsid w:val="00AD3C5E"/>
    <w:rsid w:val="00AE4361"/>
    <w:rsid w:val="00AF6132"/>
    <w:rsid w:val="00B10284"/>
    <w:rsid w:val="00B1540C"/>
    <w:rsid w:val="00B16394"/>
    <w:rsid w:val="00B16695"/>
    <w:rsid w:val="00B1688C"/>
    <w:rsid w:val="00B17DAB"/>
    <w:rsid w:val="00B32A78"/>
    <w:rsid w:val="00B32BD9"/>
    <w:rsid w:val="00B32C66"/>
    <w:rsid w:val="00B346E9"/>
    <w:rsid w:val="00B42CD7"/>
    <w:rsid w:val="00B43D9F"/>
    <w:rsid w:val="00B4496D"/>
    <w:rsid w:val="00B45F99"/>
    <w:rsid w:val="00B50EE2"/>
    <w:rsid w:val="00B609E5"/>
    <w:rsid w:val="00B62526"/>
    <w:rsid w:val="00B668D3"/>
    <w:rsid w:val="00B6752D"/>
    <w:rsid w:val="00B74696"/>
    <w:rsid w:val="00B75584"/>
    <w:rsid w:val="00B77037"/>
    <w:rsid w:val="00B771B0"/>
    <w:rsid w:val="00B8027E"/>
    <w:rsid w:val="00B8147A"/>
    <w:rsid w:val="00B82037"/>
    <w:rsid w:val="00B83909"/>
    <w:rsid w:val="00B8452E"/>
    <w:rsid w:val="00B86522"/>
    <w:rsid w:val="00B87908"/>
    <w:rsid w:val="00B87E8E"/>
    <w:rsid w:val="00B93057"/>
    <w:rsid w:val="00B96938"/>
    <w:rsid w:val="00B96F62"/>
    <w:rsid w:val="00BA01A8"/>
    <w:rsid w:val="00BB53FC"/>
    <w:rsid w:val="00BD1622"/>
    <w:rsid w:val="00BD5D2F"/>
    <w:rsid w:val="00BD76A0"/>
    <w:rsid w:val="00BD7CE9"/>
    <w:rsid w:val="00BE1532"/>
    <w:rsid w:val="00BE4D91"/>
    <w:rsid w:val="00BF1EF8"/>
    <w:rsid w:val="00BF3DE7"/>
    <w:rsid w:val="00BF41FF"/>
    <w:rsid w:val="00C00E4A"/>
    <w:rsid w:val="00C01938"/>
    <w:rsid w:val="00C0535C"/>
    <w:rsid w:val="00C101B2"/>
    <w:rsid w:val="00C11EB1"/>
    <w:rsid w:val="00C2185E"/>
    <w:rsid w:val="00C23649"/>
    <w:rsid w:val="00C24A76"/>
    <w:rsid w:val="00C41724"/>
    <w:rsid w:val="00C50499"/>
    <w:rsid w:val="00C550F1"/>
    <w:rsid w:val="00C558A0"/>
    <w:rsid w:val="00C577FF"/>
    <w:rsid w:val="00C60533"/>
    <w:rsid w:val="00C614CC"/>
    <w:rsid w:val="00C67730"/>
    <w:rsid w:val="00C723F0"/>
    <w:rsid w:val="00C74EEC"/>
    <w:rsid w:val="00C85C41"/>
    <w:rsid w:val="00C863B2"/>
    <w:rsid w:val="00C918BE"/>
    <w:rsid w:val="00C975C9"/>
    <w:rsid w:val="00C97F60"/>
    <w:rsid w:val="00CA0A38"/>
    <w:rsid w:val="00CB5BE4"/>
    <w:rsid w:val="00CB5FA1"/>
    <w:rsid w:val="00CC27D8"/>
    <w:rsid w:val="00CC6215"/>
    <w:rsid w:val="00CD26E1"/>
    <w:rsid w:val="00CF1461"/>
    <w:rsid w:val="00CF7C83"/>
    <w:rsid w:val="00D04BBC"/>
    <w:rsid w:val="00D05333"/>
    <w:rsid w:val="00D05922"/>
    <w:rsid w:val="00D06C4B"/>
    <w:rsid w:val="00D077CA"/>
    <w:rsid w:val="00D13A4F"/>
    <w:rsid w:val="00D238C7"/>
    <w:rsid w:val="00D30467"/>
    <w:rsid w:val="00D333B1"/>
    <w:rsid w:val="00D36107"/>
    <w:rsid w:val="00D37B35"/>
    <w:rsid w:val="00D445C0"/>
    <w:rsid w:val="00D44E5E"/>
    <w:rsid w:val="00D4689C"/>
    <w:rsid w:val="00D47A4C"/>
    <w:rsid w:val="00D50A0B"/>
    <w:rsid w:val="00D63501"/>
    <w:rsid w:val="00D63B78"/>
    <w:rsid w:val="00D6436D"/>
    <w:rsid w:val="00D64613"/>
    <w:rsid w:val="00D666F2"/>
    <w:rsid w:val="00D731AA"/>
    <w:rsid w:val="00D7474C"/>
    <w:rsid w:val="00D7744E"/>
    <w:rsid w:val="00D9075E"/>
    <w:rsid w:val="00D9086E"/>
    <w:rsid w:val="00D9162D"/>
    <w:rsid w:val="00D91B13"/>
    <w:rsid w:val="00DA59CA"/>
    <w:rsid w:val="00DA7067"/>
    <w:rsid w:val="00DA7994"/>
    <w:rsid w:val="00DB02A4"/>
    <w:rsid w:val="00DB109B"/>
    <w:rsid w:val="00DB4CD1"/>
    <w:rsid w:val="00DC2538"/>
    <w:rsid w:val="00DC3578"/>
    <w:rsid w:val="00DC5934"/>
    <w:rsid w:val="00DC72F6"/>
    <w:rsid w:val="00DD0918"/>
    <w:rsid w:val="00DD0BAD"/>
    <w:rsid w:val="00DD1C4C"/>
    <w:rsid w:val="00DD34E4"/>
    <w:rsid w:val="00DE16C2"/>
    <w:rsid w:val="00DF0239"/>
    <w:rsid w:val="00DF5726"/>
    <w:rsid w:val="00E006C9"/>
    <w:rsid w:val="00E00E58"/>
    <w:rsid w:val="00E02C88"/>
    <w:rsid w:val="00E038E5"/>
    <w:rsid w:val="00E1316A"/>
    <w:rsid w:val="00E16C56"/>
    <w:rsid w:val="00E21C66"/>
    <w:rsid w:val="00E22F04"/>
    <w:rsid w:val="00E33A40"/>
    <w:rsid w:val="00E41D2E"/>
    <w:rsid w:val="00E45C84"/>
    <w:rsid w:val="00E46463"/>
    <w:rsid w:val="00E51C6F"/>
    <w:rsid w:val="00E60640"/>
    <w:rsid w:val="00E6505B"/>
    <w:rsid w:val="00E653CE"/>
    <w:rsid w:val="00E736B8"/>
    <w:rsid w:val="00E73E25"/>
    <w:rsid w:val="00E741FD"/>
    <w:rsid w:val="00E7584B"/>
    <w:rsid w:val="00E760CE"/>
    <w:rsid w:val="00E77383"/>
    <w:rsid w:val="00E84003"/>
    <w:rsid w:val="00E86472"/>
    <w:rsid w:val="00E8749B"/>
    <w:rsid w:val="00E91F28"/>
    <w:rsid w:val="00E9611E"/>
    <w:rsid w:val="00E97A00"/>
    <w:rsid w:val="00EA2B09"/>
    <w:rsid w:val="00EA35E2"/>
    <w:rsid w:val="00EA3CAF"/>
    <w:rsid w:val="00EA53ED"/>
    <w:rsid w:val="00EA6D23"/>
    <w:rsid w:val="00EB7875"/>
    <w:rsid w:val="00EC285D"/>
    <w:rsid w:val="00EC3753"/>
    <w:rsid w:val="00EC7BBA"/>
    <w:rsid w:val="00ED1ACB"/>
    <w:rsid w:val="00ED327D"/>
    <w:rsid w:val="00EE3897"/>
    <w:rsid w:val="00EE3BF6"/>
    <w:rsid w:val="00EF15F9"/>
    <w:rsid w:val="00EF6CB6"/>
    <w:rsid w:val="00EF7807"/>
    <w:rsid w:val="00F02341"/>
    <w:rsid w:val="00F02959"/>
    <w:rsid w:val="00F04FB8"/>
    <w:rsid w:val="00F06549"/>
    <w:rsid w:val="00F06DD4"/>
    <w:rsid w:val="00F10859"/>
    <w:rsid w:val="00F11391"/>
    <w:rsid w:val="00F11915"/>
    <w:rsid w:val="00F12D7B"/>
    <w:rsid w:val="00F12E4A"/>
    <w:rsid w:val="00F1443D"/>
    <w:rsid w:val="00F20444"/>
    <w:rsid w:val="00F218F9"/>
    <w:rsid w:val="00F21A50"/>
    <w:rsid w:val="00F21B36"/>
    <w:rsid w:val="00F2594D"/>
    <w:rsid w:val="00F37515"/>
    <w:rsid w:val="00F4166C"/>
    <w:rsid w:val="00F467E4"/>
    <w:rsid w:val="00F46D3F"/>
    <w:rsid w:val="00F52351"/>
    <w:rsid w:val="00F52406"/>
    <w:rsid w:val="00F56219"/>
    <w:rsid w:val="00F564DE"/>
    <w:rsid w:val="00F67DCC"/>
    <w:rsid w:val="00F70925"/>
    <w:rsid w:val="00F733F8"/>
    <w:rsid w:val="00F75190"/>
    <w:rsid w:val="00F77BB8"/>
    <w:rsid w:val="00F83FB4"/>
    <w:rsid w:val="00F923C8"/>
    <w:rsid w:val="00F93DF1"/>
    <w:rsid w:val="00FA1820"/>
    <w:rsid w:val="00FA47BC"/>
    <w:rsid w:val="00FA7E6A"/>
    <w:rsid w:val="00FB266D"/>
    <w:rsid w:val="00FB3066"/>
    <w:rsid w:val="00FB4C30"/>
    <w:rsid w:val="00FB7DE6"/>
    <w:rsid w:val="00FC3733"/>
    <w:rsid w:val="00FC7585"/>
    <w:rsid w:val="00FD0718"/>
    <w:rsid w:val="00FD1B13"/>
    <w:rsid w:val="00FE3345"/>
    <w:rsid w:val="00FE3C71"/>
    <w:rsid w:val="00FE53B1"/>
    <w:rsid w:val="00FE7B41"/>
    <w:rsid w:val="00FF342C"/>
    <w:rsid w:val="00FF343F"/>
    <w:rsid w:val="00FF34FD"/>
    <w:rsid w:val="00FF5A55"/>
    <w:rsid w:val="00FF62E2"/>
    <w:rsid w:val="00FF7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,"/>
  <w:listSeparator w:val=","/>
  <w14:docId w14:val="297FE1BC"/>
  <w15:docId w15:val="{3E9C3148-13BE-4996-AB8C-06EC52C4D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5FA1"/>
    <w:rPr>
      <w:rFonts w:ascii="Candara" w:hAnsi="Candara"/>
      <w:color w:val="3A3A3A" w:themeColor="text1" w:themeTint="D9"/>
      <w:sz w:val="24"/>
    </w:rPr>
  </w:style>
  <w:style w:type="paragraph" w:styleId="Ttulo1">
    <w:name w:val="heading 1"/>
    <w:aliases w:val="Título pragma"/>
    <w:basedOn w:val="Normal"/>
    <w:next w:val="Normal"/>
    <w:link w:val="Ttulo1Car"/>
    <w:autoRedefine/>
    <w:uiPriority w:val="9"/>
    <w:qFormat/>
    <w:rsid w:val="00CB5FA1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48"/>
      <w:szCs w:val="28"/>
    </w:rPr>
  </w:style>
  <w:style w:type="paragraph" w:styleId="Ttulo2">
    <w:name w:val="heading 2"/>
    <w:basedOn w:val="Ttulo1"/>
    <w:next w:val="Normal"/>
    <w:link w:val="Ttulo2Car"/>
    <w:autoRedefine/>
    <w:uiPriority w:val="9"/>
    <w:unhideWhenUsed/>
    <w:qFormat/>
    <w:rsid w:val="0022148E"/>
    <w:pPr>
      <w:numPr>
        <w:numId w:val="1"/>
      </w:numPr>
      <w:tabs>
        <w:tab w:val="left" w:pos="709"/>
        <w:tab w:val="left" w:pos="851"/>
      </w:tabs>
      <w:spacing w:before="200"/>
      <w:jc w:val="left"/>
      <w:outlineLvl w:val="1"/>
    </w:pPr>
    <w:rPr>
      <w:b w:val="0"/>
      <w:bCs w:val="0"/>
      <w:sz w:val="28"/>
      <w:lang w:val="es-AR"/>
    </w:rPr>
  </w:style>
  <w:style w:type="paragraph" w:styleId="Ttulo3">
    <w:name w:val="heading 3"/>
    <w:basedOn w:val="Normal"/>
    <w:next w:val="Normal"/>
    <w:link w:val="Ttulo3Car"/>
    <w:uiPriority w:val="9"/>
    <w:unhideWhenUsed/>
    <w:rsid w:val="008965F2"/>
    <w:pPr>
      <w:keepNext/>
      <w:keepLines/>
      <w:spacing w:before="200" w:after="0"/>
      <w:outlineLvl w:val="2"/>
    </w:pPr>
    <w:rPr>
      <w:rFonts w:eastAsiaTheme="majorEastAsia" w:cstheme="majorBidi"/>
      <w:bCs/>
      <w:color w:val="auto"/>
    </w:rPr>
  </w:style>
  <w:style w:type="paragraph" w:styleId="Ttulo4">
    <w:name w:val="heading 4"/>
    <w:basedOn w:val="Normal"/>
    <w:next w:val="Normal"/>
    <w:link w:val="Ttulo4Car"/>
    <w:uiPriority w:val="9"/>
    <w:unhideWhenUsed/>
    <w:rsid w:val="00A50A67"/>
    <w:pPr>
      <w:keepNext/>
      <w:keepLines/>
      <w:spacing w:before="200" w:after="0"/>
      <w:outlineLvl w:val="3"/>
    </w:pPr>
    <w:rPr>
      <w:rFonts w:eastAsiaTheme="majorEastAsia" w:cstheme="majorBidi"/>
      <w:bCs/>
      <w:iCs/>
      <w:color w:val="auto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6B4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F5F5F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239AE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39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39A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239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39AE"/>
  </w:style>
  <w:style w:type="paragraph" w:styleId="Piedepgina">
    <w:name w:val="footer"/>
    <w:basedOn w:val="Normal"/>
    <w:link w:val="PiedepginaCar"/>
    <w:uiPriority w:val="99"/>
    <w:unhideWhenUsed/>
    <w:rsid w:val="00A239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39AE"/>
  </w:style>
  <w:style w:type="character" w:customStyle="1" w:styleId="Ttulo1Car">
    <w:name w:val="Título 1 Car"/>
    <w:aliases w:val="Título pragma Car"/>
    <w:basedOn w:val="Fuentedeprrafopredeter"/>
    <w:link w:val="Ttulo1"/>
    <w:uiPriority w:val="9"/>
    <w:rsid w:val="00CB5FA1"/>
    <w:rPr>
      <w:rFonts w:ascii="Candara" w:eastAsiaTheme="majorEastAsia" w:hAnsi="Candara" w:cstheme="majorBidi"/>
      <w:b/>
      <w:bCs/>
      <w:color w:val="3A3A3A" w:themeColor="text1" w:themeTint="D9"/>
      <w:sz w:val="4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2148E"/>
    <w:rPr>
      <w:rFonts w:ascii="Candara" w:eastAsiaTheme="majorEastAsia" w:hAnsi="Candara" w:cstheme="majorBidi"/>
      <w:color w:val="3A3A3A" w:themeColor="text1" w:themeTint="D9"/>
      <w:sz w:val="28"/>
      <w:szCs w:val="28"/>
      <w:lang w:val="es-AR"/>
    </w:rPr>
  </w:style>
  <w:style w:type="character" w:customStyle="1" w:styleId="Ttulo3Car">
    <w:name w:val="Título 3 Car"/>
    <w:basedOn w:val="Fuentedeprrafopredeter"/>
    <w:link w:val="Ttulo3"/>
    <w:uiPriority w:val="9"/>
    <w:rsid w:val="008965F2"/>
    <w:rPr>
      <w:rFonts w:ascii="Candara" w:eastAsiaTheme="majorEastAsia" w:hAnsi="Candara" w:cstheme="majorBidi"/>
      <w:bCs/>
      <w:sz w:val="24"/>
    </w:rPr>
  </w:style>
  <w:style w:type="paragraph" w:styleId="Subttulo">
    <w:name w:val="Subtitle"/>
    <w:basedOn w:val="Normal"/>
    <w:next w:val="Normal"/>
    <w:link w:val="SubttuloCar"/>
    <w:autoRedefine/>
    <w:uiPriority w:val="11"/>
    <w:qFormat/>
    <w:rsid w:val="00FE3345"/>
    <w:pPr>
      <w:numPr>
        <w:ilvl w:val="1"/>
      </w:numPr>
      <w:jc w:val="center"/>
    </w:pPr>
    <w:rPr>
      <w:rFonts w:eastAsiaTheme="majorEastAsia" w:cstheme="majorBidi"/>
      <w:i/>
      <w:iCs/>
      <w:color w:val="FF0000"/>
      <w:spacing w:val="15"/>
      <w:sz w:val="30"/>
      <w:szCs w:val="24"/>
      <w:lang w:val="es-ES_tradnl"/>
    </w:rPr>
  </w:style>
  <w:style w:type="character" w:customStyle="1" w:styleId="SubttuloCar">
    <w:name w:val="Subtítulo Car"/>
    <w:basedOn w:val="Fuentedeprrafopredeter"/>
    <w:link w:val="Subttulo"/>
    <w:uiPriority w:val="11"/>
    <w:rsid w:val="00FE3345"/>
    <w:rPr>
      <w:rFonts w:ascii="Candara" w:eastAsiaTheme="majorEastAsia" w:hAnsi="Candara" w:cstheme="majorBidi"/>
      <w:i/>
      <w:iCs/>
      <w:color w:val="FF0000"/>
      <w:spacing w:val="15"/>
      <w:sz w:val="30"/>
      <w:szCs w:val="24"/>
      <w:lang w:val="es-ES_tradnl"/>
    </w:rPr>
  </w:style>
  <w:style w:type="character" w:styleId="nfasissutil">
    <w:name w:val="Subtle Emphasis"/>
    <w:basedOn w:val="Fuentedeprrafopredeter"/>
    <w:uiPriority w:val="19"/>
    <w:qFormat/>
    <w:rsid w:val="00F10859"/>
    <w:rPr>
      <w:rFonts w:ascii="Candara" w:hAnsi="Candara"/>
      <w:b/>
      <w:i/>
      <w:iCs/>
      <w:color w:val="FF0000"/>
    </w:rPr>
  </w:style>
  <w:style w:type="character" w:styleId="Textoennegrita">
    <w:name w:val="Strong"/>
    <w:basedOn w:val="Fuentedeprrafopredeter"/>
    <w:uiPriority w:val="22"/>
    <w:qFormat/>
    <w:rsid w:val="00F10859"/>
    <w:rPr>
      <w:rFonts w:ascii="Candara" w:hAnsi="Candara"/>
      <w:b/>
      <w:bCs/>
      <w:sz w:val="24"/>
    </w:rPr>
  </w:style>
  <w:style w:type="paragraph" w:styleId="Prrafodelista">
    <w:name w:val="List Paragraph"/>
    <w:basedOn w:val="Normal"/>
    <w:uiPriority w:val="34"/>
    <w:rsid w:val="007568DB"/>
    <w:pPr>
      <w:ind w:left="720"/>
      <w:contextualSpacing/>
    </w:pPr>
  </w:style>
  <w:style w:type="paragraph" w:customStyle="1" w:styleId="Titulo3">
    <w:name w:val="Titulo 3"/>
    <w:basedOn w:val="Ttulo3"/>
    <w:link w:val="Titulo3Car"/>
    <w:qFormat/>
    <w:rsid w:val="008965F2"/>
    <w:pPr>
      <w:numPr>
        <w:ilvl w:val="1"/>
        <w:numId w:val="1"/>
      </w:numPr>
    </w:pPr>
    <w:rPr>
      <w:sz w:val="28"/>
      <w:lang w:val="es-ES_tradnl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30F2B"/>
    <w:pPr>
      <w:jc w:val="left"/>
      <w:outlineLvl w:val="9"/>
    </w:pPr>
    <w:rPr>
      <w:rFonts w:asciiTheme="majorHAnsi" w:hAnsiTheme="majorHAnsi"/>
      <w:color w:val="8F8F8F" w:themeColor="accent1" w:themeShade="BF"/>
      <w:sz w:val="28"/>
      <w:lang w:val="es-ES"/>
    </w:rPr>
  </w:style>
  <w:style w:type="character" w:customStyle="1" w:styleId="Titulo3Car">
    <w:name w:val="Titulo 3 Car"/>
    <w:basedOn w:val="Ttulo3Car"/>
    <w:link w:val="Titulo3"/>
    <w:rsid w:val="008965F2"/>
    <w:rPr>
      <w:rFonts w:ascii="Candara" w:eastAsiaTheme="majorEastAsia" w:hAnsi="Candara" w:cstheme="majorBidi"/>
      <w:bCs/>
      <w:sz w:val="28"/>
      <w:lang w:val="es-ES_tradnl"/>
    </w:rPr>
  </w:style>
  <w:style w:type="paragraph" w:styleId="TDC1">
    <w:name w:val="toc 1"/>
    <w:basedOn w:val="Normal"/>
    <w:next w:val="Normal"/>
    <w:autoRedefine/>
    <w:uiPriority w:val="39"/>
    <w:unhideWhenUsed/>
    <w:rsid w:val="00730F2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30F2B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730F2B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730F2B"/>
    <w:rPr>
      <w:color w:val="FF0000" w:themeColor="hyperlink"/>
      <w:u w:val="single"/>
    </w:rPr>
  </w:style>
  <w:style w:type="table" w:styleId="Tablaconcuadrcula">
    <w:name w:val="Table Grid"/>
    <w:basedOn w:val="Tablanormal"/>
    <w:uiPriority w:val="59"/>
    <w:rsid w:val="005E2B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abelingrid">
    <w:name w:val="labelingrid"/>
    <w:basedOn w:val="Fuentedeprrafopredeter"/>
    <w:rsid w:val="00F37515"/>
  </w:style>
  <w:style w:type="character" w:customStyle="1" w:styleId="Ttulo4Car">
    <w:name w:val="Título 4 Car"/>
    <w:basedOn w:val="Fuentedeprrafopredeter"/>
    <w:link w:val="Ttulo4"/>
    <w:uiPriority w:val="9"/>
    <w:rsid w:val="00A50A67"/>
    <w:rPr>
      <w:rFonts w:ascii="Candara" w:eastAsiaTheme="majorEastAsia" w:hAnsi="Candara" w:cstheme="majorBidi"/>
      <w:bCs/>
      <w:iCs/>
      <w:sz w:val="24"/>
    </w:rPr>
  </w:style>
  <w:style w:type="paragraph" w:customStyle="1" w:styleId="Titulo4">
    <w:name w:val="Titulo 4"/>
    <w:basedOn w:val="Ttulo4"/>
    <w:link w:val="Titulo4Car"/>
    <w:qFormat/>
    <w:rsid w:val="00A50A67"/>
    <w:pPr>
      <w:numPr>
        <w:ilvl w:val="2"/>
        <w:numId w:val="1"/>
      </w:numPr>
    </w:pPr>
    <w:rPr>
      <w:lang w:val="es-AR"/>
    </w:rPr>
  </w:style>
  <w:style w:type="character" w:customStyle="1" w:styleId="Titulo4Car">
    <w:name w:val="Titulo 4 Car"/>
    <w:basedOn w:val="Ttulo4Car"/>
    <w:link w:val="Titulo4"/>
    <w:rsid w:val="00A50A67"/>
    <w:rPr>
      <w:rFonts w:ascii="Candara" w:eastAsiaTheme="majorEastAsia" w:hAnsi="Candara" w:cstheme="majorBidi"/>
      <w:bCs/>
      <w:iCs/>
      <w:sz w:val="24"/>
      <w:lang w:val="es-AR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6B4A"/>
    <w:rPr>
      <w:rFonts w:asciiTheme="majorHAnsi" w:eastAsiaTheme="majorEastAsia" w:hAnsiTheme="majorHAnsi" w:cstheme="majorBidi"/>
      <w:color w:val="5F5F5F" w:themeColor="accent1" w:themeShade="7F"/>
      <w:sz w:val="24"/>
    </w:rPr>
  </w:style>
  <w:style w:type="paragraph" w:customStyle="1" w:styleId="Default">
    <w:name w:val="Default"/>
    <w:rsid w:val="00885874"/>
    <w:pPr>
      <w:autoSpaceDE w:val="0"/>
      <w:autoSpaceDN w:val="0"/>
      <w:adjustRightInd w:val="0"/>
      <w:spacing w:after="0" w:line="240" w:lineRule="auto"/>
    </w:pPr>
    <w:rPr>
      <w:rFonts w:ascii="Candara" w:hAnsi="Candara" w:cs="Candara"/>
      <w:color w:val="000000"/>
      <w:sz w:val="24"/>
      <w:szCs w:val="24"/>
      <w:lang w:val="es-AR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2B64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2B64F5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styleId="Mencionar">
    <w:name w:val="Mention"/>
    <w:basedOn w:val="Fuentedeprrafopredeter"/>
    <w:uiPriority w:val="99"/>
    <w:semiHidden/>
    <w:unhideWhenUsed/>
    <w:rsid w:val="00767F6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2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2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20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62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99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72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4.xml"/><Relationship Id="rId47" Type="http://schemas.openxmlformats.org/officeDocument/2006/relationships/header" Target="header7.xml"/><Relationship Id="rId50" Type="http://schemas.openxmlformats.org/officeDocument/2006/relationships/header" Target="header9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46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45" Type="http://schemas.openxmlformats.org/officeDocument/2006/relationships/header" Target="header6.xml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5.xml"/><Relationship Id="rId48" Type="http://schemas.openxmlformats.org/officeDocument/2006/relationships/header" Target="header8.xml"/><Relationship Id="rId8" Type="http://schemas.openxmlformats.org/officeDocument/2006/relationships/webSettings" Target="webSettings.xml"/><Relationship Id="rId51" Type="http://schemas.openxmlformats.org/officeDocument/2006/relationships/header" Target="header10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RADESCA\Mis%20documentos\Downloads\template%20alternativo%202013.dotx" TargetMode="External"/></Relationships>
</file>

<file path=word/theme/theme1.xml><?xml version="1.0" encoding="utf-8"?>
<a:theme xmlns:a="http://schemas.openxmlformats.org/drawingml/2006/main" name="Tema de Office">
  <a:themeElements>
    <a:clrScheme name="Grupo Pragma Consultores">
      <a:dk1>
        <a:srgbClr val="181818"/>
      </a:dk1>
      <a:lt1>
        <a:srgbClr val="FFFFFF"/>
      </a:lt1>
      <a:dk2>
        <a:srgbClr val="181818"/>
      </a:dk2>
      <a:lt2>
        <a:srgbClr val="F8F8F8"/>
      </a:lt2>
      <a:accent1>
        <a:srgbClr val="BFBFBF"/>
      </a:accent1>
      <a:accent2>
        <a:srgbClr val="FF0000"/>
      </a:accent2>
      <a:accent3>
        <a:srgbClr val="D8D8D8"/>
      </a:accent3>
      <a:accent4>
        <a:srgbClr val="595959"/>
      </a:accent4>
      <a:accent5>
        <a:srgbClr val="FFC000"/>
      </a:accent5>
      <a:accent6>
        <a:srgbClr val="FF0000"/>
      </a:accent6>
      <a:hlink>
        <a:srgbClr val="FF0000"/>
      </a:hlink>
      <a:folHlink>
        <a:srgbClr val="C0000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Estado xmlns="a787ef7c-dfce-433a-8e4f-648e52cbac9d">4</Estado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9923E862F5E944B59056FA7AC56DF1" ma:contentTypeVersion="1" ma:contentTypeDescription="Create a new document." ma:contentTypeScope="" ma:versionID="e52ded117e616a3683544d42682a72e8">
  <xsd:schema xmlns:xsd="http://www.w3.org/2001/XMLSchema" xmlns:xs="http://www.w3.org/2001/XMLSchema" xmlns:p="http://schemas.microsoft.com/office/2006/metadata/properties" xmlns:ns2="a787ef7c-dfce-433a-8e4f-648e52cbac9d" targetNamespace="http://schemas.microsoft.com/office/2006/metadata/properties" ma:root="true" ma:fieldsID="79fd0961967782c821df36517eb93689" ns2:_="">
    <xsd:import namespace="a787ef7c-dfce-433a-8e4f-648e52cbac9d"/>
    <xsd:element name="properties">
      <xsd:complexType>
        <xsd:sequence>
          <xsd:element name="documentManagement">
            <xsd:complexType>
              <xsd:all>
                <xsd:element ref="ns2:Estad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87ef7c-dfce-433a-8e4f-648e52cbac9d" elementFormDefault="qualified">
    <xsd:import namespace="http://schemas.microsoft.com/office/2006/documentManagement/types"/>
    <xsd:import namespace="http://schemas.microsoft.com/office/infopath/2007/PartnerControls"/>
    <xsd:element name="Estado" ma:index="8" nillable="true" ma:displayName="Estado" ma:list="{c6f7cc63-4124-443f-a74e-c8813e82f93e}" ma:internalName="Estado" ma:showField="Title">
      <xsd:simpleType>
        <xsd:restriction base="dms:Lookup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B1E499-E1FD-49E1-B5FC-9B0714BF3764}">
  <ds:schemaRefs>
    <ds:schemaRef ds:uri="http://schemas.microsoft.com/office/2006/metadata/properties"/>
    <ds:schemaRef ds:uri="a787ef7c-dfce-433a-8e4f-648e52cbac9d"/>
  </ds:schemaRefs>
</ds:datastoreItem>
</file>

<file path=customXml/itemProps2.xml><?xml version="1.0" encoding="utf-8"?>
<ds:datastoreItem xmlns:ds="http://schemas.openxmlformats.org/officeDocument/2006/customXml" ds:itemID="{CCDEB7B4-A910-4378-9CFA-338825FD82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87ef7c-dfce-433a-8e4f-648e52cbac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627104-0EA5-484A-9333-026CF8B55E0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93296CA-0AF0-4ACC-8257-E9916CE3C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alternativo 2013.dotx</Template>
  <TotalTime>7</TotalTime>
  <Pages>23</Pages>
  <Words>2056</Words>
  <Characters>11313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GPCF - Instructivo de despliegue</vt:lpstr>
    </vt:vector>
  </TitlesOfParts>
  <Company/>
  <LinksUpToDate>false</LinksUpToDate>
  <CharactersWithSpaces>13343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GPCF - Instructivo de despliegue</dc:title>
  <dc:subject>Versión 0.1</dc:subject>
  <dc:creator>mradesca</dc:creator>
  <cp:lastModifiedBy>Carlos Ariel Centurion</cp:lastModifiedBy>
  <cp:revision>4</cp:revision>
  <cp:lastPrinted>2016-02-24T15:29:00Z</cp:lastPrinted>
  <dcterms:created xsi:type="dcterms:W3CDTF">2017-09-28T19:28:00Z</dcterms:created>
  <dcterms:modified xsi:type="dcterms:W3CDTF">2017-09-29T12:23:00Z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0x010100D39923E862F5E944B59056FA7AC56DF1</vt:lpwstr>
  </property>
</Properties>
</file>